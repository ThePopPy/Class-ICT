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BE81D" w14:textId="29D2D001" w:rsidR="007F5B63" w:rsidRPr="002C62A9" w:rsidRDefault="00DA6EF0" w:rsidP="0068701B">
      <w:pPr>
        <w:spacing w:after="0"/>
        <w:jc w:val="right"/>
        <w:rPr>
          <w:rFonts w:ascii="TH Sarabun New" w:hAnsi="TH Sarabun New" w:cs="TH Sarabun New"/>
          <w:b/>
          <w:bCs/>
          <w:color w:val="005595" w:themeColor="accent2" w:themeShade="BF"/>
          <w:sz w:val="44"/>
          <w:szCs w:val="44"/>
          <w:lang w:bidi="th-TH"/>
        </w:rPr>
      </w:pPr>
      <w:r w:rsidRPr="002C62A9">
        <w:rPr>
          <w:rFonts w:ascii="TH Sarabun New" w:hAnsi="TH Sarabun New" w:cs="TH Sarabun New" w:hint="cs"/>
          <w:b/>
          <w:bCs/>
          <w:color w:val="005595" w:themeColor="accent2" w:themeShade="BF"/>
          <w:sz w:val="44"/>
          <w:szCs w:val="44"/>
          <w:cs/>
          <w:lang w:bidi="th-TH"/>
        </w:rPr>
        <w:t xml:space="preserve">แผนการสอน หัวข้อที่ </w:t>
      </w:r>
      <w:r w:rsidR="00C31775">
        <w:rPr>
          <w:rFonts w:ascii="TH Sarabun New" w:hAnsi="TH Sarabun New" w:cs="TH Sarabun New" w:hint="cs"/>
          <w:b/>
          <w:bCs/>
          <w:color w:val="005595" w:themeColor="accent2" w:themeShade="BF"/>
          <w:sz w:val="44"/>
          <w:szCs w:val="44"/>
          <w:cs/>
          <w:lang w:bidi="th-TH"/>
        </w:rPr>
        <w:t>1</w:t>
      </w:r>
    </w:p>
    <w:tbl>
      <w:tblPr>
        <w:tblStyle w:val="TableGrid"/>
        <w:tblW w:w="15385" w:type="dxa"/>
        <w:tblLook w:val="04A0" w:firstRow="1" w:lastRow="0" w:firstColumn="1" w:lastColumn="0" w:noHBand="0" w:noVBand="1"/>
      </w:tblPr>
      <w:tblGrid>
        <w:gridCol w:w="5485"/>
        <w:gridCol w:w="5130"/>
        <w:gridCol w:w="4770"/>
      </w:tblGrid>
      <w:tr w:rsidR="00DA6EF0" w:rsidRPr="00DA6EF0" w14:paraId="24A8DAA7" w14:textId="77777777" w:rsidTr="002C62A9">
        <w:tc>
          <w:tcPr>
            <w:tcW w:w="15385" w:type="dxa"/>
            <w:gridSpan w:val="3"/>
            <w:shd w:val="clear" w:color="auto" w:fill="005595" w:themeFill="accent2" w:themeFillShade="BF"/>
            <w:vAlign w:val="center"/>
          </w:tcPr>
          <w:p w14:paraId="220493DA" w14:textId="5A34DB1C" w:rsidR="00DA6EF0" w:rsidRPr="00DA6EF0" w:rsidRDefault="00DA6EF0" w:rsidP="006A2CEF">
            <w:pPr>
              <w:spacing w:after="0"/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 xml:space="preserve">แผนการสอน ประจำหัวข้อที่ </w:t>
            </w:r>
            <w:r w:rsidR="00C31775"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>1</w:t>
            </w:r>
            <w:r w:rsidR="006A2CEF"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 xml:space="preserve"> </w:t>
            </w:r>
            <w:r w:rsidR="00C31775"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  <w:lang w:bidi="th-TH"/>
              </w:rPr>
              <w:t>Introduction</w:t>
            </w:r>
          </w:p>
        </w:tc>
      </w:tr>
      <w:tr w:rsidR="00DA6EF0" w:rsidRPr="00DA6EF0" w14:paraId="63CCDCEF" w14:textId="77777777" w:rsidTr="009A5607">
        <w:tc>
          <w:tcPr>
            <w:tcW w:w="15385" w:type="dxa"/>
            <w:gridSpan w:val="3"/>
            <w:shd w:val="clear" w:color="auto" w:fill="FFFFFF" w:themeFill="background1"/>
            <w:vAlign w:val="center"/>
          </w:tcPr>
          <w:p w14:paraId="7CD904F1" w14:textId="77777777" w:rsidR="00DA6EF0" w:rsidRPr="002C62A9" w:rsidRDefault="0068701B" w:rsidP="0068701B">
            <w:pPr>
              <w:spacing w:after="0"/>
              <w:ind w:left="720" w:hanging="360"/>
              <w:rPr>
                <w:rFonts w:ascii="TH Sarabun New" w:hAnsi="TH Sarabun New" w:cs="TH Sarabun New"/>
                <w:b/>
                <w:bCs/>
                <w:color w:val="005595" w:themeColor="accent2" w:themeShade="BF"/>
                <w:sz w:val="40"/>
                <w:szCs w:val="40"/>
                <w:lang w:bidi="th-TH"/>
              </w:rPr>
            </w:pPr>
            <w:r w:rsidRPr="002C62A9">
              <w:rPr>
                <w:rFonts w:ascii="TH Sarabun New" w:hAnsi="TH Sarabun New" w:cs="TH Sarabun New" w:hint="cs"/>
                <w:b/>
                <w:bCs/>
                <w:color w:val="005595" w:themeColor="accent2" w:themeShade="BF"/>
                <w:sz w:val="40"/>
                <w:szCs w:val="40"/>
                <w:cs/>
                <w:lang w:bidi="th-TH"/>
              </w:rPr>
              <w:t>วัตถุประสงค์การเรียนรู้</w:t>
            </w:r>
          </w:p>
          <w:p w14:paraId="480D6AAF" w14:textId="77777777" w:rsidR="006A761B" w:rsidRPr="006A761B" w:rsidRDefault="006A761B" w:rsidP="006A761B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เข้าใจพื้นฐานการพัฒนาเว็บแอปพลิเคชัน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รวมถึง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Front-end, Back-end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และความสำคัญของความมั่นคงปลอดภัยของระบบ</w:t>
            </w:r>
          </w:p>
          <w:p w14:paraId="45C28C46" w14:textId="77777777" w:rsidR="006A761B" w:rsidRPr="006A761B" w:rsidRDefault="006A761B" w:rsidP="006A761B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สามารถใช้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>HTML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>5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>, CSS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3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และ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Bootstrap 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5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ในการออกแบบหน้าเว็บที่ตอบสนองได้ดี</w:t>
            </w:r>
          </w:p>
          <w:p w14:paraId="538C24F5" w14:textId="77777777" w:rsidR="006A761B" w:rsidRPr="006A761B" w:rsidRDefault="006A761B" w:rsidP="006A761B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เรียนรู้และประยุกต์ใช้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JavaScript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และ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SQL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สำหรับการสร้างฟังก์ชันการทำงานและการจัดการฐานข้อมูล</w:t>
            </w:r>
          </w:p>
          <w:p w14:paraId="4272A871" w14:textId="77777777" w:rsidR="006A761B" w:rsidRPr="006A761B" w:rsidRDefault="006A761B" w:rsidP="006A761B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เข้าใจการใช้งาน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Django Framework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ในการพัฒนาและจัดการเว็บแอปพลิเคชันแบบมืออาชีพ</w:t>
            </w:r>
          </w:p>
          <w:p w14:paraId="6114534F" w14:textId="43B4BDEF" w:rsidR="002042D3" w:rsidRPr="006A761B" w:rsidRDefault="006A761B" w:rsidP="006A761B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สามารถพัฒนาและนำเสนอเว็บแอปพลิเคชันที่มีประสิทธิภาพ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รวมถึงการปรับปรุงและบำรุงรักษาอย่างต่อเนื่อง</w:t>
            </w:r>
          </w:p>
        </w:tc>
      </w:tr>
      <w:tr w:rsidR="0068701B" w:rsidRPr="00DA6EF0" w14:paraId="020185DD" w14:textId="77777777" w:rsidTr="002C62A9">
        <w:tc>
          <w:tcPr>
            <w:tcW w:w="5485" w:type="dxa"/>
            <w:shd w:val="clear" w:color="auto" w:fill="005595" w:themeFill="accent2" w:themeFillShade="BF"/>
            <w:vAlign w:val="center"/>
          </w:tcPr>
          <w:p w14:paraId="45449FE1" w14:textId="77777777" w:rsidR="0068701B" w:rsidRPr="0068701B" w:rsidRDefault="0068701B" w:rsidP="0068701B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>เนื้อหาบทเรียน</w:t>
            </w:r>
          </w:p>
        </w:tc>
        <w:tc>
          <w:tcPr>
            <w:tcW w:w="5130" w:type="dxa"/>
            <w:shd w:val="clear" w:color="auto" w:fill="005595" w:themeFill="accent2" w:themeFillShade="BF"/>
            <w:vAlign w:val="center"/>
          </w:tcPr>
          <w:p w14:paraId="74B65985" w14:textId="77777777" w:rsidR="0068701B" w:rsidRPr="0068701B" w:rsidRDefault="0068701B" w:rsidP="0068701B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>กิจกรรมการเรียนรู้</w:t>
            </w:r>
          </w:p>
        </w:tc>
        <w:tc>
          <w:tcPr>
            <w:tcW w:w="4770" w:type="dxa"/>
            <w:shd w:val="clear" w:color="auto" w:fill="005595" w:themeFill="accent2" w:themeFillShade="BF"/>
            <w:vAlign w:val="center"/>
          </w:tcPr>
          <w:p w14:paraId="12953AE8" w14:textId="77777777" w:rsidR="0068701B" w:rsidRPr="0068701B" w:rsidRDefault="0068701B" w:rsidP="0068701B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>การประเมินผล</w:t>
            </w:r>
          </w:p>
        </w:tc>
      </w:tr>
      <w:tr w:rsidR="00DA6EF0" w14:paraId="52BCAF19" w14:textId="77777777" w:rsidTr="00540331">
        <w:tc>
          <w:tcPr>
            <w:tcW w:w="5485" w:type="dxa"/>
          </w:tcPr>
          <w:p w14:paraId="35BAE16D" w14:textId="77777777" w:rsidR="006A761B" w:rsidRDefault="006A761B" w:rsidP="006A7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ค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วามสำคัญของการพัฒนาเว็บแอปพลิเคชั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นและ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โครงสร้างพื้นฐานของ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Front-end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และ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>Back-end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</w:rPr>
              <w:t xml:space="preserve"> </w:t>
            </w:r>
          </w:p>
          <w:p w14:paraId="465445E3" w14:textId="243238D4" w:rsidR="00C31775" w:rsidRPr="006A761B" w:rsidRDefault="00C31775" w:rsidP="006A7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แผนการศึกษา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กติกา</w:t>
            </w:r>
            <w:r w:rsidRPr="006A761B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6A761B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และรูปแบบการเรียน</w:t>
            </w:r>
          </w:p>
          <w:p w14:paraId="2A09E9B0" w14:textId="62BC0B52" w:rsidR="00C31775" w:rsidRPr="00C31775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วิธีการและสัดส่วนคะแนนการวัดประเมินผล</w:t>
            </w:r>
          </w:p>
          <w:p w14:paraId="56098D30" w14:textId="315A1CF1" w:rsidR="008E52F9" w:rsidRPr="006A761B" w:rsidRDefault="00C31775" w:rsidP="006A761B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ช่องทางการติดต่อสื่อสารระหว่างอาจารย์ผู้สอนและผู้เรียน</w:t>
            </w:r>
          </w:p>
        </w:tc>
        <w:tc>
          <w:tcPr>
            <w:tcW w:w="5130" w:type="dxa"/>
          </w:tcPr>
          <w:p w14:paraId="59C01CE6" w14:textId="77777777" w:rsidR="00C31775" w:rsidRPr="00C31775" w:rsidRDefault="00C31775" w:rsidP="00C31775">
            <w:p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กิจกรรมหลัก</w:t>
            </w:r>
          </w:p>
          <w:p w14:paraId="3A219299" w14:textId="5BFB604A" w:rsidR="00C31775" w:rsidRPr="00C31775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ศึกษาบทเรียนจากสื่อการสอน</w:t>
            </w:r>
          </w:p>
          <w:p w14:paraId="3501D8C4" w14:textId="10893F72" w:rsidR="00C31775" w:rsidRPr="00C31775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ทำแบบทดสอบหลังเรียน</w:t>
            </w:r>
            <w:r w:rsidRPr="00C31775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หรือแบบฝึกหัด</w:t>
            </w:r>
          </w:p>
          <w:p w14:paraId="3BFE4269" w14:textId="6696F07B" w:rsidR="00BD3E43" w:rsidRPr="0068701B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lang w:bidi="th-TH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แลกเปลี่ยนเรียนรู้ผ่านกระทู้ประจำสัปดาห์</w:t>
            </w:r>
          </w:p>
        </w:tc>
        <w:tc>
          <w:tcPr>
            <w:tcW w:w="4770" w:type="dxa"/>
          </w:tcPr>
          <w:p w14:paraId="2B2C4E51" w14:textId="77777777" w:rsidR="00C31775" w:rsidRPr="00C31775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แบบทดสอบหลังเรียน</w:t>
            </w:r>
            <w:r w:rsidRPr="00C31775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หรือแบบฝึกหัด</w:t>
            </w:r>
          </w:p>
          <w:p w14:paraId="3F73A639" w14:textId="273C0CC5" w:rsidR="0068701B" w:rsidRPr="0068701B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การมีส่วนร่วมในกิจกรรมประจำบทเรียน</w:t>
            </w:r>
          </w:p>
        </w:tc>
      </w:tr>
    </w:tbl>
    <w:p w14:paraId="2B963C7B" w14:textId="77777777" w:rsidR="00DA6EF0" w:rsidRPr="00DA6EF0" w:rsidRDefault="00DA6EF0" w:rsidP="006A4A67">
      <w:pPr>
        <w:spacing w:after="0"/>
        <w:rPr>
          <w:rFonts w:ascii="TH Sarabun New" w:hAnsi="TH Sarabun New" w:cs="TH Sarabun New"/>
          <w:b/>
          <w:bCs/>
          <w:sz w:val="44"/>
          <w:szCs w:val="44"/>
          <w:cs/>
          <w:lang w:bidi="th-TH"/>
        </w:rPr>
      </w:pPr>
    </w:p>
    <w:sectPr w:rsidR="00DA6EF0" w:rsidRPr="00DA6EF0" w:rsidSect="009A5607">
      <w:headerReference w:type="default" r:id="rId11"/>
      <w:type w:val="continuous"/>
      <w:pgSz w:w="16834" w:h="11909" w:orient="landscape" w:code="9"/>
      <w:pgMar w:top="720" w:right="720" w:bottom="720" w:left="720" w:header="432" w:footer="43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153E19" w14:textId="77777777" w:rsidR="0091308B" w:rsidRDefault="0091308B" w:rsidP="00590471">
      <w:r>
        <w:separator/>
      </w:r>
    </w:p>
  </w:endnote>
  <w:endnote w:type="continuationSeparator" w:id="0">
    <w:p w14:paraId="04ECCADD" w14:textId="77777777" w:rsidR="0091308B" w:rsidRDefault="009130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D23721E7-BEE8-4E17-90AC-D68C4CE22492}"/>
    <w:embedBold r:id="rId2" w:fontKey="{EA660C3F-CA30-4289-966A-266EB7E6EA9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subsetted="1" w:fontKey="{CBEB77FF-7A1A-4D2C-8712-36CA63DBB93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E36D07" w14:textId="77777777" w:rsidR="0091308B" w:rsidRDefault="0091308B" w:rsidP="00590471">
      <w:r>
        <w:separator/>
      </w:r>
    </w:p>
  </w:footnote>
  <w:footnote w:type="continuationSeparator" w:id="0">
    <w:p w14:paraId="4FF5C37B" w14:textId="77777777" w:rsidR="0091308B" w:rsidRDefault="0091308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7AF03" w14:textId="77777777" w:rsidR="00590471" w:rsidRDefault="00AE68A8" w:rsidP="00060042">
    <w:pPr>
      <w:pStyle w:val="BodyText"/>
    </w:pPr>
    <w:r>
      <w:rPr>
        <w:noProof/>
        <w:lang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page">
                <wp:posOffset>31898</wp:posOffset>
              </wp:positionH>
              <wp:positionV relativeFrom="paragraph">
                <wp:posOffset>-404037</wp:posOffset>
              </wp:positionV>
              <wp:extent cx="10001692" cy="7698327"/>
              <wp:effectExtent l="0" t="0" r="0" b="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01692" cy="7698327"/>
                        <a:chOff x="-197893" y="-74801"/>
                        <a:chExt cx="9048089" cy="10831645"/>
                      </a:xfrm>
                    </wpg:grpSpPr>
                    <wps:wsp>
                      <wps:cNvPr id="1" name="Freeform: Shape 10"/>
                      <wps:cNvSpPr/>
                      <wps:spPr>
                        <a:xfrm rot="10800000" flipH="1">
                          <a:off x="-15240" y="428625"/>
                          <a:ext cx="2125757" cy="308700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Rectangle 4"/>
                      <wps:cNvSpPr/>
                      <wps:spPr>
                        <a:xfrm>
                          <a:off x="1405240" y="-74801"/>
                          <a:ext cx="7444956" cy="26479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6462544" y="7880783"/>
                          <a:ext cx="2226913" cy="2669112"/>
                          <a:chOff x="395796" y="348263"/>
                          <a:chExt cx="1822536" cy="2184723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549697" y="546816"/>
                            <a:ext cx="1653154" cy="198617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813744" y="876038"/>
                            <a:ext cx="1262408" cy="151788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449382" y="348263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395796" y="1995776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439246" y="559606"/>
                            <a:ext cx="280887" cy="27725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26" name="Rectangle 26"/>
                      <wps:cNvSpPr/>
                      <wps:spPr>
                        <a:xfrm>
                          <a:off x="-197893" y="10492048"/>
                          <a:ext cx="7444956" cy="26479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D7EF77" id="Group 2" o:spid="_x0000_s1026" alt="&quot;&quot;" style="position:absolute;margin-left:2.5pt;margin-top:-31.8pt;width:787.55pt;height:606.15pt;z-index:251657216;mso-position-horizontal-relative:page;mso-width-relative:margin;mso-height-relative:margin" coordorigin="-1978,-748" coordsize="90480,10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">
              <v:shape id="Freeform: Shape 10" o:spid="_x0000_s1027" style="position:absolute;left:-152;top:4286;width:21257;height:3087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1155715,3070267;1145781,3078139;1146376,3078515;1238320,2990353;1206199,3001607;1158017,3010611;1155723,3001607;1189374,2997106;1238320,2990353;1321873,2978571;1319911,2979386;1320917,2979098;722472,2961653;756505,2974596;771036,2975721;811569,3004984;829924,3010611;831072,3011175;835278,3004984;851338,3011737;867399,3017364;899045,3028194;899520,3027494;936230,3036497;953819,3040999;971410,3043250;1007354,3045501;1056301,3044375;1058425,3044375;1063184,3040436;1073891,3035371;1084789,3035090;1092246,3036496;1094253,3044375;1111365,3044375;1106012,3055630;1102953,3061257;1093010,3068010;1074655,3068010;1050947,3065759;999706,3063508;961467,3059007;927817,3052254;894166,3044375;842926,3033120;803157,3013988;803617,3013497;780213,3002733;759564,2989228;735856,2977973;711383,2965593;722472,2961653;1172664,2937524;1160979,2940148;1080168,2946153;1106776,2950961;1113660,2948710;1161077,2940832;1168879,2938599;1245270,2921217;1205581,2930131;1219200,2930703;1238798,2925357;1390147,2918614;1265668,2967397;1328660,2946742;592076,2895814;680026,2950961;711383,2965593;735091,2977972;758799,2989227;779448,3002732;774860,3008360;762623,3004983;719031,2981349;697617,2968968;676203,2955463;647905,2940832;623432,2925076;604313,2910444;592076,2895814;628022,2867678;670084,2899191;664731,2903693;615785,2868803;628022,2867678;472770,2791147;524775,2833914;535482,2851921;511009,2832788;492654,2815907;472770,2791147;563964,2762267;563971,2762588;566554,2767189;566838,2765260;1680849,2688389;1678071,2688729;1632184,2737124;1587062,2773139;1554941,2801275;1537351,2812530;1518996,2823784;1496817,2840667;1479992,2855297;1455518,2869929;1430281,2883434;1423397,2893563;1412690,2899191;1385923,2905944;1351508,2921700;1320152,2936331;1285736,2950962;1242908,2966719;1182491,2981349;1180961,2984726;1151912,2995414;1152664,2995981;1184924,2984112;1185550,2981349;1245968,2966719;1288796,2950962;1323211,2936331;1354568,2921700;1388983,2905944;1415750,2899191;1397630,2915191;1398160,2914947;1417280,2898065;1427987,2892438;1428700,2892147;1433340,2884559;1458578,2871054;1483052,2856423;1499877,2841792;1522055,2824910;1540410,2813656;1552997,2805603;1559530,2799024;1591651,2770888;1636773,2734873;369393,2672825;372297,2676490;373288,2677233;1685982,2643445;1685719,2643710;1685719,2644032;1686935,2644287;1687249,2643710;1702504,2626645;1697989,2631235;1697191,2632456;1700287,2629540;306947,2569956;335832,2620003;312929,2579558;1756654,2569923;1756585,2569958;1756079,2575058;1743843,2595316;1729312,2618950;1730188,2618654;1743843,2596441;1756079,2576183;1756654,2569923;381699,2544579;383213,2547293;383290,2546921;268573,2518783;288457,2537917;289433,2539609;298494,2542559;319048,2570555;347345,2604319;359582,2629079;366464,2641459;395526,2677474;387114,2687603;360049,2643348;358817,2643710;384430,2685589;387114,2687603;395527,2677474;468181,2761883;453651,2768636;459004,2774264;437590,2775389;423824,2761883;410823,2747253;378702,2707861;348875,2668471;321342,2629079;308341,2609947;296105,2589688;300693,2580684;315989,2600943;332814,2620075;353463,2652714;355218,2654930;332814,2620075;316754,2600943;301458,2580684;284633,2550296;268573,2518783;1953394,2339836;1953006,2340080;1944653,2369582;1945365,2198838;1925097,2241920;1915155,2268931;1905213,2293691;1881504,2339836;1860855,2385979;1842501,2423120;1840970,2424496;1839718,2427227;1841735,2425371;1860090,2388231;1880740,2342086;1904448,2295943;1914390,2271183;1924332,2244172;1944982,2200278;2024520,2183397;2014577,2227289;1996987,2274559;1979397,2322954;1963337,2353341;1974044,2321828;1983221,2290315;1990104,2273434;1999281,2250925;2007694,2228415;2024520,2183397;1975017,2086923;1956453,2135001;1956112,2136157;1974808,2087732;1985198,1978029;1962886,2067737;1915952,2208918;1909081,2224906;1909037,2225038;1892976,2265555;1876916,2309449;1858561,2343213;1843265,2381478;1753020,2531164;1723193,2568305;1720332,2571507;1719098,2573346;1706625,2588308;1696426,2605445;1658951,2647087;1653080,2652546;1637130,2671680;1634827,2673881;1631419,2678600;1601593,2707862;1571766,2734873;1568352,2737420;1548157,2756723;1541896,2761371;1535821,2767511;1515172,2784394;1495878,2795529;1452878,2827447;1351993,2882819;1281692,2909420;1338507,2893563;1349214,2890186;1383629,2872179;1405043,2862050;1439458,2836164;1478462,2815906;1503451,2801484;1514407,2792271;1524348,2787771;1538115,2776515;1541732,2772815;1551117,2759634;1571766,2741626;1595258,2724680;1603887,2716865;1633714,2687603;1646715,2669595;1661246,2656090;1698720,2614448;1725488,2577308;1755314,2540168;1845559,2390481;1857979,2359411;1858561,2356717;1878445,2311698;1884563,2298193;1892699,2281588;1895270,2274559;1911330,2234042;1942687,2138377;1973278,2035961;1982265,1994318;2068876,1878396;2066582,1880647;2066582,1880647;2076100,1811694;2075826,1813685;2078054,1817621;2084937,1828876;2089526,1824374;2089641,1823510;2086467,1826625;2078819,1816495;2069283,1683845;2068749,1683889;2067782,1683968;2068112,1689318;2067347,1717455;2064288,1734337;2045933,1777104;2041345,1814245;2036756,1826625;2029108,1880647;2020695,1923414;2011518,1965057;2006165,1997695;2000046,2031459;2004926,2020291;2009224,1996569;2013047,1962805;2022225,1921164;2030638,1878396;2038286,1824374;2042874,1811993;2047463,1774853;2065818,1732086;2053581,1818746;2044404,1890775;2023754,1983063;2019670,1992414;2017923,2006417;2012283,2030334;1990869,2098987;1980926,2135001;1974808,2154135;1967160,2174393;1946511,2228415;1924332,2281312;1896036,2352216;1864679,2421995;1844030,2461385;1821851,2499651;1814203,2515408;1805791,2531164;1792789,2546921;1771525,2581567;1772140,2585186;1749961,2618950;1726252,2643710;1707133,2666220;1689021,2685698;1691838,2685353;1711722,2663969;1730842,2641459;1754550,2616699;1776729,2582935;1775964,2578434;1797378,2543545;1810380,2527788;1818792,2512032;1826440,2496275;1848619,2458010;1869268,2418618;1900624,2348839;1928921,2277936;1951100,2225038;1971749,2171016;1979397,2150758;1985515,2131626;1995458,2095611;2016872,2026957;2025284,1980814;2045933,1888526;2055111,1816496;2067347,1729835;2070106,1714613;2068112,1714079;2068876,1685943;2085702,1660056;2076796,1714663;2076797,1714663;2085702,1660057;2092585,1648802;2087996,1663433;2086945,1694101;2086467,1723082;2078819,1757713;2078819,1761669;2087996,1723082;2089526,1663432;2093092,1652064;2059699,1600406;2054688,1617838;2052816,1643175;2050403,1631339;2049521,1633010;2052052,1645426;2050522,1663433;2053581,1678064;2055952,1677870;2054346,1670185;2055875,1652177;2059699,1600406;2123942,1570019;2125471,1571144;2124706,1618414;2125471,1651053;2123176,1710702;2120882,1744465;2113999,1793986;2111705,1835628;2100233,1912160;2089526,1978562;2070407,1990942;2071936,1984189;2074995,1936920;2086467,1887400;2095644,1879522;2095644,1879521;2105587,1793986;2110940,1753469;2115529,1711828;2119353,1672436;2120882,1635296;2121647,1603783;2123176,1586901;2123942,1570019;107713,1048181;108094,1048461;108130,1048303;153855,886864;137029,933008;123263,949890;123230,950968;121899,994053;121938,993950;123263,951015;137029,934133;153855,887989;154428,888552;154715,887708;163031,788948;152324,800203;136264,849723;139938,854049;140058,853289;137029,849723;153090,800203;162570,790238;221920,724798;220954,725936;216854,749136;214272,760813;143912,949890;133970,996034;124792,1043303;104908,1142344;91907,1209871;85788,1260518;82729,1286403;80435,1312289;73552,1382068;71257,1424835;75081,1469854;76874,1445324;76611,1437215;79670,1389945;86553,1320167;92012,1310526;99939,1232456;99555,1218875;107110,1186999;111606,1160238;110262,1164853;105673,1162602;94201,1210997;94966,1238009;89612,1289780;88848,1298784;81200,1312289;83494,1286403;86553,1260518;92671,1209871;105673,1142344;125557,1043303;134735,996034;144676,949890;215037,760813;221920,724798;235687,612251;235686,612251;239510,616753;239510,616752;373495,452016;373348,452189;372902,452932;366656,462564;365077,465945;364045,467661;359582,477196;312930,558229;299928,580739;286927,604373;229437,697882;287692,603248;300693,579612;313694,557103;360346,476070;365077,465945;372902,452932;392909,374409;386308,377793;381399,380475;380231,382656;371818,393911;350404,414169;335874,437804;322107,461438;312930,473819;312619,473245;303944,488591;289221,515462;265513,553727;269337,560479;269410,560385;266278,554852;289986,516587;313694,473819;322872,461440;336638,437804;351169,414170;372583,393912;380996,382657;390173,377593;393070,376270;1500641,171070;1539645,196955;1556470,217214;1518996,190203;1500641,171070;1373687,88911;1404278,99040;1447106,130552;1373687,88911;913287,81455;897226,84409;862810,91162;829160,102416;814629,109169;797804,115922;760987,126566;754211,130554;707559,154188;661672,181199;629551,202583;608137,214963;555367,250978;530129,274613;505656,298247;466651,341014;429942,383782;394808,428886;397821,434428;405278,426902;411625,419940;434531,390535;471240,347767;510244,305000;534717,281364;559955,257730;612725,221715;633375,205959;665496,184575;711383,157564;758034,133929;777631,128265;787098,123504;915948,82598;1186793,57257;1203139,59649;1225318,70904;1208493,67528;1173313,57398;1186793,57257;1275794,48394;1307150,51770;1345389,74279;1297973,61900;1275794,48394;1019974,48113;931641,55147;870458,67527;841396,78781;816158,92287;780978,99040;647905,174446;599724,205959;585193,213837;572192,223966;547719,243099;509479,272361;480418,306125;396291,402914;378710,425412;361511,448522;361876,449059;229568,677527;202800,731549;190564,764188;178327,794575;155383,857601;130426,915476;130146,917251;121733,951015;115615,966772;114085,969022;107298,1002224;105673,1021920;104143,1050056;93436,1096200;83494,1142344;72787,1209871;66668,1271772;62845,1333672;68198,1290905;68694,1287375;69728,1270646;75846,1208747;77762,1209687;77928,1208641;75847,1207620;86554,1140093;96495,1093948;107153,1048016;106438,1047805;107968,1019669;116380,966772;122498,951015;122704,950193;130911,917251;156149,858727;179092,795701;191329,765314;203565,732675;230333,678653;362641,450185;397821,402916;481947,306126;511009,272362;549248,243100;573721,223966;586723,213838;601254,205959;649436,174446;782508,99041;817688,92288;842926,78782;871988,67528;933171,55147;1021503,48535;1092503,52041;1127426,0;1163370,3376;1200080,9004;1224553,18007;1240614,29262;1260499,23634;1290325,33764;1308680,41642;1307915,42768;1307150,50645;1275794,47269;1265087,42768;1254380,39391;1233731,32638;1213082,25885;1191668,21383;1167960,21383;1148840,21383;1119014,21383;1117613,20725;1104482,30387;1109071,41642;1154958,55147;1134538,55672;1134883,55711;1156488,55147;1174843,58524;1210023,68653;1226848,72030;1255146,81033;1284207,90037;1312504,100166;1340801,112546;1354568,118173;1368334,124926;1368511,125164;1378383,127669;1402306,140752;1405648,148203;1406573,148561;1427987,160941;1446342,172195;1464697,184576;1478463,195830;1487640,202583;1497582,210461;1531233,238598;1574061,279115;1596240,301624;1596882,302299;1608216,312432;2039815,1506993;2039492,1516412;2048227,1518248;2056640,1527252;2060464,1557639;2074995,1593653;2081114,1594472;2081114,1585776;2087331,1560361;2087231,1555389;2093349,1525001;2101762,1525001;2114763,1512621;2116293,1562142;2112469,1585776;2107881,1608285;2105586,1645426;2104822,1664558;2103292,1683692;2100031,1686891;2100233,1688192;2103357,1685127;2104822,1666809;2105586,1647677;2107881,1610536;2112469,1588027;2116293,1564393;2122411,1571145;2121647,1588027;2120117,1604909;2119352,1636422;2117823,1673562;2113999,1712954;2109410,1754595;2104056,1795112;2094115,1880647;2084937,1888526;2073465,1938046;2070406,1985316;2068876,1992068;2055875,2043840;2052051,2048341;2035991,2103488;2052816,2048341;2056640,2043840;2032167,2146256;2019166,2156386;2016469,2164323;2016872,2165388;2019931,2156385;2032932,2146256;2023754,2184522;2006929,2229540;1998517,2252049;1989339,2274559;1982456,2291440;1972514,2324079;1961807,2355592;1944982,2389356;1928157,2420869;1928858,2418744;1909801,2456884;1868503,2523286;1860372,2541696;1868503,2524411;1909801,2458008;1878445,2527787;1862289,2552689;1849319,2566719;1848618,2568305;1840509,2577485;1840206,2580684;1804261,2634707;1766021,2686478;1764253,2688366;1751491,2712363;1720899,2746127;1692308,2777684;1692205,2777867;1720899,2747253;1751491,2713489;1726252,2750629;1705699,2770325;1691481,2779162;1691072,2779892;1675777,2794522;1670013,2798453;1655511,2815766;1641362,2830537;1619948,2850795;1613065,2851921;1605415,2856926;1604226,2858255;1613829,2853046;1620713,2851921;1593181,2882308;1575590,2895815;1558000,2908195;1545576,2910937;1543469,2912696;1485345,2949836;1482382,2950827;1464697,2967844;1474638,2972345;1437929,2995981;1440988,2980224;1428751,2986977;1417280,2992604;1393571,3003858;1390404,2998263;1379040,3001607;1365274,3006109;1336977,3016239;1336044,3016877;1362980,3007234;1376746,3002732;1388217,2999356;1392806,3004983;1416515,2993729;1427986,2988102;1440223,2981349;1437164,2997106;1405043,3019615;1403468,3018966;1381335,3031994;1362980,3039873;1335448,3050002;1324072,3048596;1300278,3055409;1299502,3057880;1236025,3075888;1221494,3070260;1209258,3070260;1187844,3080390;1168724,3082641;1149604,3083766;1147527,3082456;1130103,3087002;1109071,3081515;1109836,3080390;1113660,3072511;1096070,3069135;1104482,3062382;1129721,3061256;1154194,3060131;1189373,3061256;1213846,3057880;1259733,3043249;1290325,3033120;1313268,3031994;1314865,3030904;1292620,3031995;1262028,3042124;1216141,3056756;1191668,3060131;1156488,3059007;1132015,3060131;1106776,3061257;1107542,3056756;1112895,3045501;1348449,2988102;1508289,2899191;1550352,2866552;1574061,2848545;1598534,2829412;1644421,2788896;1681131,2747253;1749961,2668471;1769080,2645961;1787435,2622327;1814968,2585186;1826440,2557050;1842918,2534821;1843051,2533425;1827205,2554799;1815733,2582935;1788200,2620076;1769846,2643710;1750726,2666220;1681896,2745002;1645186,2786645;1599299,2827161;1574826,2846294;1551117,2864301;1509054,2896940;1349214,2985851;1113660,3043250;1096070,3043250;1093775,3034246;1075421,3033120;1058595,3043250;1009649,3044375;973705,3042124;956114,3039873;938524,3035371;949121,3018739;946937,3019615;907458,3008856;905638,3009486;829925,2989228;800098,2980224;774095,2973471;742739,2952087;703735,2930704;663202,2907069;670084,2899191;698382,2907069;710618,2922825;752681,2940832;836043,2972345;856692,2977973;878871,2983600;903344,2991479;930314,3000061;932405,2999356;957644,3004984;958408,3002733;995118,3004984;1001236,3006109;1057830,3006109;1099129,3008360;1148075,3002733;1154193,3002733;1156488,3011737;1204669,3002733;1236790,2991479;1255145,2986977;1266617,2984726;1291854,2975722;1312504,2968970;1333153,2961091;1371029,2951444;1375982,2948711;1336213,2958840;1315563,2966719;1294914,2973471;1269676,2982475;1258205,2984726;1239850,2989228;1190138,2995981;1156488,3000483;1150370,3000483;1101423,3006109;1060125,3003858;1003531,3003858;997412,3002733;973705,2988102;960703,3000483;960670,3000579;971410,2990353;995119,3004983;958409,3002732;958698,3002457;934700,2997106;906403,2988102;881930,2980224;859751,2974596;839102,2968970;755740,2937457;713678,2919449;701441,2903693;673144,2895814;631081,2864301;618844,2865427;575251,2832788;567603,2812530;569133,2811405;595901,2832788;622668,2854172;630316,2847420;598960,2817032;572957,2800150;537012,2769762;506420,2740500;458239,2710113;439884,2687604;443708,2685353;462063,2693231;423824,2634707;402410,2608822;382525,2582935;357288,2552549;320578,2492898;318059,2481314;310635,2470389;285398,2429873;282339,2409614;272396,2389356;271212,2386623;259394,2374724;236451,2326330;223450,2281312;221920,2281312;204331,2231791;187505,2182271;169915,2124873;153855,2066349;169915,2105739;185976,2155260;191329,2182271;193542,2187046;190818,2166208;183716,2147240;172156,2108985;158443,2075351;141617,2007824;127202,1938600;122469,1918421;101853,1797323;92736,1709411;92671,1711828;93436,1729835;97260,1771478;101849,1814245;94201,1777104;88848,1729835;82729,1729835;78905,1687067;73552,1660056;68963,1634171;55961,1613913;52138,1613913;48314,1585776;46784,1549761;49843,1499116;51373,1481108;53977,1468757;52711,1440592;54432,1398949;57491,1390509;57491,1385444;51373,1402326;46020,1391071;36077,1370813;34261,1354775;33783,1356181;30724,1401200;28429,1446218;26135,1481108;26135,1553137;26900,1590278;28429,1627417;21546,1662307;20017,1662307;15428,1594779;15428,1525001;19252,1470979;26132,1481102;20017,1469854;18487,1429337;20017,1367436;20781,1350555;23076,1322418;32253,1271772;36826,1238128;35313,1230130;29959,1275148;20781,1325795;18487,1353931;17722,1370813;16193,1432713;17722,1473230;13899,1527252;13899,1597030;18487,1664558;20017,1664558;29959,1728710;35313,1781606;46784,1835628;64852,1951797;66429,1974061;69728,1974061;86554,2033710;92672,2064098;81200,2038212;68963,1997695;68199,2008950;61545,1978597;56727,1979688;51373,1953803;33018,1891902;21546,1836754;20781,1790610;15428,1736588;11604,1682566;3192,1643175;8545,1433839;13899,1379817;9310,1350555;18487,1269521;20781,1250388;26900,1185111;42960,1137842;39136,1201994;42959,1190998;45254,1164712;46020,1135591;52902,1098450;63609,1042177;76611,984779;77585,983166;83494,937510;91907,904871;101849,877859;121734,821586;137794,770941;160737,705664;177563,677527;191329,638137;202801,613376;215038,604373;218097,597620;230333,561605;254041,521088;254687,538023;252957,545141;277749,507583;289986,483949;306047,461440;307431,463702;306812,462564;326696,433302;346581,406291;367995,372527;397821,339888;429942,305000;449147,285283;462063,267859;485006,247601;509479,228468;512719,226016;521047,213978;534718,199206;549727,187952;560345,184355;562249,182324;770271,58523;777989,56053;799333,45017;814055,40656;821732,40560;824571,39391;998942,5627;1048462,5346;1101423,6752;1102409,7840;1128191,3376;1151899,9003;1175608,15755;1187840,19847;1174843,14630;1151134,7878;1127426,2251;112742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rect id="Rectangle 4" o:spid="_x0000_s1028" style="position:absolute;left:14052;top:-748;width:74449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29" style="position:absolute;left:64625;top:78807;width:22269;height:26691" coordorigin="3957,3482" coordsize="18225,2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0" style="position:absolute;left:5496;top:5468;width:16532;height:1986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898774,1975398;891048,1980463;891511,1980705;963014,1923982;938034,1931223;900564,1937016;898780,1931223;924950,1928326;963014,1923982;1027992,1916401;1026465,1916926;1027248,1916741;561850,1905517;588317,1913844;599618,1914568;631139,1933396;645414,1937016;646306,1937378;649577,1933396;662067,1937740;674557,1941361;699167,1948329;699537,1947878;728085,1953671;741764,1956567;755444,1958016;783397,1959464;821461,1958739;823114,1958739;826815,1956205;835141,1952946;843616,1952766;849415,1953670;850976,1958739;864284,1958739;860121,1965981;857742,1969602;850010,1973946;835736,1973946;817298,1972498;777449,1971050;747712,1968153;721542,1963809;695373,1958739;655525,1951498;624597,1939189;624955,1938872;606755,1931947;590696,1923258;572259,1916017;553227,1908051;561850,1905517;911955,1889992;902868,1891680;840023,1895544;860715,1898637;866069,1897189;902943,1892121;909012,1890684;968418,1879500;937554,1885235;948145,1885603;963386,1882164;1081086,1877825;984282,1909212;1033270,1895922;460445,1863156;528841,1898637;553227,1908051;571664,1916016;590101,1923257;606160,1931947;602591,1935568;593075,1933395;559174,1918189;542521,1910223;525868,1901534;503861,1892121;484829,1881983;469961,1872569;460445,1863156;488398,1845053;521110,1865329;516947,1868225;478882,1845777;488398,1845053;367663,1795813;408106,1823330;416433,1834916;397400,1822605;383126,1811744;367663,1795813;438582,1777232;438588,1777438;440596,1780399;440817,1779158;1307159,1729699;1304999,1729918;1269313,1761056;1234222,1784227;1209243,1802330;1195564,1809571;1181289,1816812;1164041,1827674;1150957,1837088;1131924,1846501;1112298,1855191;1106945,1861708;1098618,1865329;1077802,1869673;1051037,1879811;1026653,1889224;999888,1898638;966582,1908776;919597,1918189;918407,1920362;895816,1927238;896401,1927603;921489,1919966;921976,1918189;968962,1908776;1002268,1898638;1029032,1889224;1053417,1879811;1080181,1869673;1100998,1865329;1086906,1875623;1087318,1875466;1102187,1864604;1110514,1860984;1111068,1860797;1114677,1855915;1134304,1847225;1153336,1837812;1166421,1828398;1183669,1817537;1197943,1810296;1207731,1805115;1212812,1800882;1237792,1782779;1272882,1759607;287269,1719685;289527,1722044;290298,1722522;1311151,1700782;1310946,1700953;1310946,1701160;1311892,1701324;1312136,1700953;1324000,1689973;1320488,1692927;1319867,1693712;1322275,1691836;238706,1653500;261169,1685700;243358,1659678;1366110,1653479;1366057,1653501;1365664,1656782;1356148,1669817;1344847,1685023;1345528,1684832;1356148,1670540;1365664,1657506;1366110,1653479;296839,1637172;298016,1638919;298076,1638679;208863,1620576;224327,1632886;225086,1633975;232132,1635873;248116,1653885;270122,1675609;279639,1691539;284991,1699505;307592,1722677;301050,1729194;280002,1700720;279044,1700953;298962,1727898;301050,1729194;307592,1722677;364094,1776985;352794,1781330;356957,1784951;340304,1785675;329598,1776985;319488,1767572;294508,1742228;271312,1716884;249901,1691539;239790,1679230;230274,1666196;233843,1660403;245738,1673437;258822,1685746;274881,1706746;276246,1708172;258822,1685746;246332,1673437;234437,1660403;221352,1640851;208863,1620576;1519111,1505441;1518810,1505599;1512314,1524580;1512867,1414724;1497105,1442443;1489373,1459822;1481642,1475752;1463204,1505441;1447146,1535130;1432872,1559026;1431682,1559912;1430708,1561669;1432277,1560474;1446551,1536579;1462610,1506890;1481047,1477201;1488779,1461271;1496510,1443892;1512569,1415651;1574424,1404789;1566692,1433030;1553013,1463443;1539333,1494580;1526843,1514131;1535170,1493856;1542307,1473580;1547659,1462719;1554797,1448236;1561339,1433754;1574424,1404789;1535927,1342718;1521490,1373652;1521225,1374395;1535764,1343239;1543844,1272656;1526493,1330374;1489993,1421210;1484650,1431496;1484615,1431581;1472125,1457650;1459636,1485891;1445361,1507614;1433466,1532234;1363285,1628542;1340089,1652438;1337864,1654498;1336904,1655681;1327204,1665308;1319273,1676333;1290130,1703126;1285563,1706638;1273160,1718949;1271369,1720365;1268718,1723401;1245523,1742228;1222327,1759607;1219672,1761246;1203967,1773665;1199098,1776655;1194374,1780606;1178315,1791468;1163311,1798633;1129871,1819169;1051415,1854795;996743,1871910;1040927,1861708;1049254,1859535;1076017,1847949;1092670,1841432;1119435,1824777;1149767,1811743;1169201,1802464;1177721,1796537;1185452,1793641;1196158,1786399;1198971,1784019;1206269,1775538;1222327,1763952;1240597,1753049;1247307,1748021;1270503,1729194;1280614,1717608;1291914,1708918;1321057,1682126;1341874,1658230;1365069,1634334;1435250,1538026;1444909,1518036;1445361,1516303;1460825,1487338;1465583,1478649;1471910,1467965;1473910,1463443;1486399,1437374;1510785,1375824;1534575,1309929;1541563,1283137;1608919,1208553;1607135,1210001;1607135,1210001;1614537,1165637;1614323,1166918;1616056,1169451;1621409,1176692;1624978,1173795;1625068,1173240;1622599,1175243;1616651,1168726;1609236,1083380;1608820,1083408;1608068,1083459;1608325,1086901;1607730,1105004;1605351,1115866;1591077,1143382;1587508,1167279;1583940,1175243;1577992,1210001;1571450,1237518;1564313,1264310;1560150,1285309;1555392,1307033;1559186,1299847;1562529,1284585;1565502,1262861;1572639,1236069;1579182,1208553;1585129,1173795;1588698,1165830;1592267,1141934;1606541,1114418;1597025,1170174;1589888,1216518;1573829,1275896;1570652,1281912;1569294,1290921;1564908,1306309;1548255,1350480;1540522,1373652;1535764,1385962;1529817,1398996;1513759,1433754;1496510,1467787;1474505,1513407;1450119,1558302;1434061,1583646;1416813,1608266;1410865,1618404;1404323,1628542;1394212,1638679;1377676,1660971;1378154,1663299;1360906,1685023;1342468,1700953;1327600,1715436;1313514,1727968;1315704,1727746;1331168,1713987;1346037,1699505;1364474,1683574;1381723,1661851;1381128,1658954;1397781,1636507;1407892,1626370;1414434,1616232;1420382,1606094;1437630,1581474;1453688,1556130;1478073,1511234;1500079,1465615;1517327,1431581;1533385,1396824;1539333,1383790;1544091,1371480;1551823,1348308;1568476,1304137;1575018,1274448;1591077,1215070;1598214,1168727;1607730,1112969;1609876,1103175;1608325,1102832;1608919,1084729;1622004,1068074;1615078,1103208;1615079,1103208;1622004,1068075;1627357,1060833;1623788,1070247;1622971,1089978;1622599,1108625;1616651,1130906;1616651,1133451;1623788,1108625;1624978,1070246;1627751,1062932;1601782,1029695;1597885,1040911;1596430,1057213;1594553,1049597;1593867,1050672;1595835,1058661;1594646,1070247;1597025,1079660;1598868,1079535;1597619,1074591;1598809,1063005;1601782,1029695;1651742,1010145;1652932,1010868;1652337,1041281;1652932,1062281;1651147,1100659;1649363,1122382;1644010,1154244;1642226,1181036;1633304,1230276;1624978,1272999;1610109,1280965;1611299,1276620;1613678,1246207;1622599,1214346;1629736,1209277;1629736,1209277;1637468,1154244;1641631,1128175;1645200,1101383;1648174,1076039;1649363,1052143;1649958,1031868;1651147,1021006;1651742,1010145;83766,674395;84062,674576;84090,674475;119649,570605;106565,600294;95859,611156;95834,611849;94798,639570;94828,639504;95859,611880;106565,601017;119649,571329;120095,571691;120318,571148;126786,507606;118459,514848;105970,546709;108827,549492;108920,549003;106565,546709;119054,514848;126427,508436;172582,466332;171831,467064;168642,481991;166635,489504;111917,611156;104185,640844;97048,671257;81584,734980;71474,778427;66716,811012;64337,827667;62552,844322;57200,889217;55415,916734;58389,945698;59783,929916;59579,924699;61958,894286;67310,849390;71556,843188;77720,792958;77421,784220;83297,763711;86793,746493;85748,749462;82179,748014;73258,779151;73853,796530;69689,829839;69095,835632;63147,844322;64931,827667;67310,811012;72068,778427;82179,734980;97643,671257;104780,640844;112512,611156;167229,489504;172582,466332;183289,393920;183288,393920;186262,396817;186262,396816;290459,290826;290345,290937;289998,291415;285140,297612;283912,299787;283110,300891;279639,307026;243359,359163;233248,373645;223137,388851;178428,449015;223731,388127;233842,372921;243953,358438;280233,306302;283912,299787;289998,291415;305557,240893;300424,243070;296606,244796;295697,246199;289155,253441;272502,266475;261201,281682;250496,296888;243359,304853;243116,304484;236370,314358;224921,331646;206484,356266;209457,360610;209514,360549;207078,356990;225515,332370;243953,304853;251090,296888;261796,281682;273096,266476;289749,253441;296292,246200;303429,242942;305682,242090;1167015,110066;1197348,126720;1210432,139754;1181289,122376;1167015,110066;1068286,57205;1092076,63722;1125382,83997;1068286,57205;710243,52408;697753,54308;670988,58653;644819,65894;633519,70239;620434,74584;591802,81432;586533,83998;550253,99204;514568,116583;489588,130341;472935,138306;431896,161478;412270,176685;393237,191891;362905,219407;334356,246924;307034,275943;309376,279510;315175,274667;320111,270188;337925,251269;366473,223752;396805,196236;415838,181029;435465,165823;476503,142651;492561,132513;517541,118755;553227,101376;589506,86170;604747,82525;612108,79462;712312,53143;922942,36839;935655,38378;952903,45619;939818,43447;912460,36930;922942,36839;992157,31137;1016542,33309;1046279,47791;1009405,39826;992157,31137;793211,30956;724516,35481;676936,43446;654335,50688;634708,59377;607349,63722;503861,112238;466392,132513;455091,137582;444981,144099;425949,156409;396211,175236;373610,196959;308187,259234;294515,273708;281139,288578;281423,288923;178530,435918;157713,470676;148197,491676;138681,511227;120838,551777;101430,589014;101212,590156;94669,611880;89911,622017;88721,623465;83443,644827;82179,657499;80990,675602;72663,705291;64931,734980;56605,778427;51847,818254;48873,858080;53036,830563;53422,828292;54226,817529;58984,777703;60473,778308;60603,777635;58984,776978;67311,733531;75042,703842;83331,674290;82774,674154;83964,656051;90506,622017;95264,611880;95424,611350;101807,590156;121433,552502;139276,511951;148792,492400;158308,471401;179125,436643;282018,289647;309376,259234;374800,196960;397400,175237;427138,156410;446170,144099;456282,137582;467582,132513;505052,112238;608539,63722;635898,59378;655525,50688;678125,43447;725706,35481;794401,31227;849615,33483;876774,0;904727,2172;933276,5793;952308,11586;964798,18827;980262,15206;1003457,21724;1017731,26792;1017137,27516;1016542,32585;992157,30413;983830,27516;975504,25344;959445,20999;943387,16654;926734,13758;908297,13758;893427,13758;870232,13758;869143,13334;858931,19551;862500,26792;898185,35481;882305,35819;882573,35844;899375,35481;913649,37654;941008,44171;954092,46344;976099,52137;998700,57929;1020705,64446;1042712,72412;1053417,76032;1064123,80377;1064261,80530;1071938,82142;1090542,90559;1093141,95353;1093861,95584;1110514,103549;1124788,110790;1139062,118755;1149768,125997;1156905,130341;1164636,135410;1190806,153513;1224112,179581;1241360,194064;1241860,194498;1250674,201017;1586319,969594;1586068,975654;1592861,976835;1599403,982628;1602377,1002179;1613677,1025351;1618436,1025877;1618436,1020282;1623271,1003930;1623193,1000731;1627951,981180;1634494,981180;1644604,973215;1645794,1005076;1642821,1020282;1639252,1034765;1637467,1058661;1636873,1070970;1635683,1083281;1633148,1085340;1633304,1086177;1635734,1084205;1636873,1072419;1637467,1060109;1639252,1036213;1642821,1021730;1645794,1006524;1650552,1010869;1649958,1021730;1648768,1032593;1648173,1052868;1646984,1076763;1644010,1102108;1640442,1128900;1636278,1154968;1628546,1210001;1621409,1215070;1612488,1246932;1610109,1277345;1608919,1281689;1598809,1314999;1595834,1317895;1583345,1353377;1596430,1317895;1599403,1314999;1580371,1380893;1570260,1387411;1568163,1392517;1568476,1393203;1570855,1387410;1580966,1380893;1573829,1405513;1560744,1434478;1554202,1448960;1547065,1463443;1541712,1474304;1533980,1495304;1525654,1515579;1512569,1537303;1499485,1557578;1500030,1556211;1485210,1580750;1453093,1623473;1446770,1635317;1453093,1624197;1485210,1581473;1460825,1626369;1448261,1642391;1438174,1651418;1437629,1652438;1431323,1658344;1431087,1660403;1403133,1695160;1373396,1728470;1372021,1729685;1362095,1745124;1338305,1766848;1316070,1787151;1315990,1787269;1338305,1767572;1362095,1745849;1342468,1769744;1326484,1782416;1315427,1788102;1315109,1788572;1303214,1797985;1298732,1800514;1287454,1811653;1276451,1821157;1259797,1834191;1254445,1834916;1248495,1838135;1247571,1838990;1255039,1835639;1260392,1834916;1238981,1854466;1225301,1863157;1211622,1871121;1201960,1872886;1200322,1874018;1155120,1897913;1152815,1898551;1139062,1909499;1146794,1912396;1118245,1927603;1120624,1917465;1111108,1921810;1102187,1925430;1083749,1932671;1081286,1929071;1072449,1931223;1061743,1934119;1039737,1940637;1039012,1941047;1059959,1934843;1070665,1931947;1079586,1929775;1083154,1933395;1101592,1926154;1110513,1922534;1120029,1918189;1117650,1928326;1092670,1942809;1091446,1942391;1074233,1950774;1059959,1955843;1038548,1962360;1029701,1961455;1011197,1965838;1010594,1967429;961230,1979015;949929,1975394;940413,1975394;923760,1981911;908891,1983359;894022,1984083;892406,1983241;878856,1986165;862500,1982635;863095,1981911;866069,1976842;852389,1974670;858931,1970325;878559,1969601;897591,1968877;924949,1969601;943981,1967429;979667,1958015;1003457,1951498;1021300,1950774;1022541,1950072;1005242,1950774;981451,1957291;945766,1966705;926734,1968877;899375,1968153;880343,1968877;860715,1969602;861310,1966705;865473,1959464;1048658,1922534;1172963,1865329;1205674,1844329;1224112,1832743;1243144,1820433;1278830,1794365;1307378,1767572;1360906,1716884;1375775,1702402;1390049,1687195;1411460,1663299;1420382,1645197;1433196,1630894;1433300,1629996;1420977,1643748;1412055,1661851;1390644,1685747;1376370,1700953;1361501,1715436;1307973,1766124;1279425,1792917;1243739,1818985;1224707,1831295;1206269,1842880;1173558,1863880;1049254,1921085;866069,1958016;852389,1958016;850605,1952223;836331,1951498;823246,1958016;785182,1958739;757228,1957291;743549,1955843;729870,1952946;738110,1942245;736412,1942809;705710,1935887;704295,1936292;645414,1923258;622218,1917465;601997,1913120;577612,1899362;547279,1885604;515757,1870397;521110,1865329;543116,1870397;552632,1880535;585343,1892121;650172,1912396;666230,1916017;683479,1919637;702511,1924706;723484,1930228;725111,1929775;744738,1933396;745333,1931947;773881,1933396;778639,1934119;822651,1934119;854768,1935568;892832,1931947;897590,1931947;899375,1937740;936844,1931947;961824,1924706;976098,1921810;985020,1920362;1004646,1914569;1020705,1910224;1036763,1905155;1066219,1898948;1070070,1897190;1039143,1903706;1023084,1908776;1007026,1913120;987399,1918913;978478,1920362;964204,1923258;925544,1927603;899375,1930499;894617,1930499;856552,1934119;824436,1932671;780424,1932671;775666,1931947;757228,1922534;747117,1930499;747092,1930562;755444,1923982;773882,1933395;745333,1931947;745558,1931770;726895,1928326;704890,1922534;685858,1917465;668609,1913844;652551,1910224;587722,1889949;555011,1878363;545495,1868225;523489,1863156;490777,1842880;481261,1843605;447360,1822605;441412,1809571;442602,1808847;463419,1822605;484235,1836364;490182,1832019;465798,1812468;445576,1801606;417622,1782055;393832,1763227;356362,1743677;342088,1729194;345062,1727746;359336,1732815;329598,1695160;312945,1678506;297481,1661851;277855,1642300;249306,1603921;247348,1596468;241574,1589439;221948,1563371;219568,1550337;211836,1537303;210915,1535544;201725,1527889;183882,1496752;173772,1467787;172582,1467787;158903,1435926;145819,1404065;132139,1367135;119649,1329481;132139,1354825;144629,1386686;148792,1404065;150513,1407137;148395,1393730;142872,1381526;133882,1356913;123217,1335273;110133,1291826;98923,1247288;95242,1234305;79209,1156391;72119,1099829;72068,1101383;72663,1112969;75637,1139762;79205,1167279;73258,1143382;69095,1112969;64337,1112969;61363,1085453;57200,1068074;53631,1051420;43520,1038386;40546,1038386;37572,1020282;36383,997110;38762,964525;39951,952940;41977,944993;40992,926871;42330,900079;44709,894648;44709,891389;39951,902251;35788,895010;28056,881976;26644,871657;26272,872562;23893,901527;22109,930492;20325,952940;20325,999282;20919,1023179;22109,1047074;16756,1069522;15567,1069522;11998,1026075;11998,981180;14972,946422;20322,952936;15567,945698;14377,919630;15567,879803;16161,868942;17946,850839;25083,818254;28639,796607;27462,791461;23298,820426;16161,853011;14377,871114;13782,881976;12593,921802;13782,947870;10809,982628;10809,1027523;14377,1070970;15567,1070970;23298,1112246;27462,1146279;36383,1181036;50434,1255779;51660,1270103;54226,1270103;67311,1308481;72069,1328033;63147,1311378;53631,1285309;53037,1292551;47862,1273022;44115,1273724;39951,1257069;25677,1217242;16756,1181761;16161,1152072;11998,1117314;9024,1082556;2482,1057213;6645,922527;10809,887769;7240,868942;14377,816805;16161,804495;20919,762496;33409,732083;30435,773358;33408,766284;35193,749372;35788,730635;41141,706739;49468,670533;59579,633603;60336,632565;64932,603190;71474,582190;79206,564811;94670,528606;107159,496021;125002,454022;138087,435918;148792,410575;157714,394644;167230,388851;169609,384506;179125,361335;197562,335266;198064,346162;196719,350742;215999,326577;225515,311371;238006,296888;239082,298344;238601,297612;254064,278785;269528,261406;286181,239683;309376,218683;334356,196236;349292,183550;359336,172339;377179,159305;396211,146996;398730,145418;405207,137673;415838,128169;427510,120927;435768,118613;437249,117306;599023,37653;605025,36065;621623,28964;633073,26158;639043,26096;641251,25344;776855,3620;815365,3439;856552,4344;857319,5044;877369,2172;895806,5792;914244,10137;923756,12770;913649,9413;895211,5068;876774,1448;8767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1" style="position:absolute;left:8137;top:8760;width:12624;height:15179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686336,1509653;680437,1513524;680790,1513708;735392,1470359;716317,1475893;687703,1480320;686341,1475893;706325,1473679;735392,1470359;785011,1464566;783846,1464967;784443,1464825;429049,1456247;449260,1462612;457890,1463165;481961,1477553;492861,1480320;493543,1480597;496041,1477553;505578,1480874;515116,1483640;533909,1488966;534191,1488621;555992,1493048;566438,1495262;576884,1496369;598230,1497475;627298,1496922;628559,1496922;631385,1494985;637744,1492495;644216,1492356;648644,1493048;649836,1496922;659998,1496922;656819,1502456;655003,1505223;649098,1508543;638198,1508543;624119,1507437;593688,1506330;570980,1504116;550996,1500796;531012,1496922;500582,1491388;476965,1481981;477238,1481739;463340,1476447;451077,1469806;436997,1464272;422464,1458184;429049,1456247;696402,1444383;689462,1445673;641472,1448626;657273,1450990;661361,1449883;689520,1446010;694154,1444912;739519,1436365;715950,1440748;724038,1441029;735676,1438401;825556,1435085;751633,1459072;789042,1448915;351612,1423874;403842,1450990;422464,1458184;436543,1464271;450623,1469805;462885,1476446;460160,1479213;452893,1477553;427006,1465932;414289,1459844;401572,1453204;384767,1446010;370233,1438262;358879,1431068;351612,1423874;372959,1410040;397938,1425535;394759,1427748;365692,1410593;372959,1410040;280760,1372409;311644,1393438;318003,1402292;303469,1392884;292569,1384584;280760,1372409;334917,1358209;334921,1358367;336455,1360629;336624,1359681;998194,1321883;996544,1322050;969294,1345846;942497,1363555;923421,1377389;912975,1382923;902075,1388457;888904,1396758;878912,1403952;864378,1411147;849391,1417787;845303,1422767;838944,1425535;823048,1428855;802610,1436602;783989,1443796;763551,1450991;738117,1458738;702237,1465932;701329,1467592;684078,1472847;684524,1473126;703682,1467290;704054,1465932;739934,1458738;765368,1450991;785806,1443796;804427,1436602;824865,1428855;840762,1425535;830000,1433402;830315,1433282;841670,1424981;848028,1422214;848452,1422071;851207,1418340;866195,1411700;880729,1404506;890721,1397311;903892,1389011;914792,1383477;922267,1379518;926147,1376283;945222,1362448;972019,1344740;219369,1314230;221093,1316032;221682,1316398;1001242,1299784;1001086,1299915;1001086,1300073;1001808,1300198;1001994,1299915;1011054,1291523;1008372,1293781;1007898,1294381;1009737,1292947;182285,1263649;199438,1288258;185837,1268371;1043211,1263633;1043171,1263651;1042870,1266158;1035603,1276119;1026974,1287740;1027494,1287594;1035603,1276672;1042870,1266711;1043211,1263633;226677,1251172;227576,1252506;227621,1252323;159495,1238488;171304,1247896;171884,1248728;177265,1250179;189470,1263944;206275,1280546;213542,1292720;217629,1298808;234888,1316516;229893,1321497;213820,1299736;213088,1299915;228298,1320507;229893,1321497;234889,1316516;278035,1358020;269406,1361341;272585,1364108;259868,1364661;251693,1358020;243972,1350827;224897,1331458;207184,1312089;190833,1292720;183112,1283313;175846,1273352;178571,1268925;187654,1278886;197646,1288293;209909,1304342;210951,1305431;197646,1288293;188108,1278886;179025,1268925;169033,1253983;159495,1238488;1160048,1150499;1159818,1150619;1154857,1165126;1155280,1081170;1143244,1102354;1137339,1115635;1131435,1127810;1117355,1150499;1105093,1173188;1094193,1191450;1093284,1192127;1092540,1193470;1093738,1192557;1104638,1174295;1116901,1151606;1130981,1128917;1136885,1116743;1142789,1103461;1155052,1081879;1202287,1073578;1196382,1095160;1185936,1118402;1175490,1142199;1165953,1157140;1172311,1141645;1177761,1126150;1181849,1117849;1187299,1106782;1192295,1095714;1202287,1073578;1172889,1026142;1161865,1049782;1161662,1050350;1172765,1026540;1178935,972598;1165685,1016708;1137813,1086127;1133732,1093988;1133706,1094053;1124168,1113975;1114630,1135558;1103730,1152160;1094647,1170975;1041054,1244576;1023340,1262838;1021641,1264412;1020908,1265316;1013501,1272673;1007444,1281099;985189,1301575;981702,1304259;972231,1313667;970863,1314750;968839,1317070;951126,1331458;933413,1344740;931386,1345992;919393,1355483;915675,1357768;912067,1360788;899804,1369089;888346,1374564;862810,1390258;802898,1417485;761149,1430564;794889,1422767;801248,1421107;821686,1412253;834403,1407272;854841,1394544;878004,1384583;892844,1377492;899350,1372962;905254,1370749;913429,1365215;915578,1363396;921151,1356914;933413,1348060;947364,1339727;952489,1335885;970202,1321497;977923,1312642;986552,1306002;1008807,1285527;1024703,1267264;1042416,1249003;1096009,1175401;1103384,1160124;1103730,1158800;1115539,1136664;1119172,1130023;1124003,1121859;1125531,1118402;1135068,1098480;1153690,1051442;1171857,1001084;1177193,980608;1228629,923609;1227266,924716;1227266,924716;1232919,890812;1232756,891791;1234079,893726;1238167,899260;1240892,897046;1240960,896621;1239075,898153;1234533,893172;1228870,827948;1228553,827970;1227979,828009;1228175,830639;1227721,844474;1225904,852775;1215004,873804;1212279,892066;1209554,898153;1205012,924716;1200016,945745;1194566,966220;1191387,982268;1187753,998870;1190651,993379;1193203,981715;1195474,965113;1200924,944638;1205920,923609;1210462,897046;1213187,890959;1215912,872697;1226812,851668;1219546,894279;1214095,929696;1201832,975074;1199407,979672;1198370,986557;1195020,998317;1182303,1032074;1176398,1049782;1172765,1059190;1168223,1069151;1155961,1095714;1142789,1121723;1125985,1156587;1107363,1190897;1095101,1210265;1081930,1229081;1077388,1236828;1072392,1244576;1064671,1252323;1052043,1269359;1052408,1271138;1039237,1287740;1025157,1299915;1013803,1310982;1003047,1320560;1004719,1320390;1016528,1309876;1027883,1298808;1041962,1286633;1055133,1270032;1054679,1267818;1067396,1250663;1075117,1242916;1080113,1235168;1084655,1227421;1097826,1208605;1110089,1189237;1128710,1154926;1145514,1120063;1158686,1094053;1170948,1067491;1175490,1057530;1179124,1048122;1185028,1030414;1197745,996657;1202741,973968;1215004,928590;1220454,893173;1227721,850561;1229359,843076;1228175,842814;1228629,828979;1238621,816251;1233332,843101;1233333,843101;1238621,816252;1242708,810717;1239983,817912;1239359,832991;1239075,847241;1234533,864269;1234533,866214;1239983,847241;1240892,817911;1243009,812321;1223179,786921;1220203,795492;1219091,807951;1217658,802131;1217134,802952;1218637,809057;1217729,817912;1219546,825105;1220954,825010;1220000,821231;1220908,812377;1223179,786921;1261330,771980;1262238,772533;1261784,795775;1262238,811824;1260875,841153;1259513,857755;1255425,882104;1254063,902580;1247250,940211;1240892,972860;1229537,978948;1230446,975628;1232263,952385;1239075,928036;1244525,924163;1244525,924162;1250430,882104;1253609,862182;1256334,841707;1258605,822338;1259513,804077;1259967,788582;1260875,780280;1261330,771980;63967,515391;64193,515529;64214,515452;91369,436072;81377,458761;73201,467062;73182,467592;72391,488777;72414,488726;73201,467615;81377,459314;91369,436625;91709,436902;91879,436487;96818,387927;90460,393461;80922,417810;83104,419937;83175,419563;81377,417810;90914,393461;96545,388561;131790,356384;131217,356943;128781,368351;127248,374092;85464,467062;79560,489751;74109,512993;62301,561691;54580,594895;50947,619798;49130,632525;47767,645254;43680,679564;42317,700593;44588,722728;45652,710667;45496,706680;47313,683437;51400,649127;54642,644387;59350,606000;59122,599322;63609,583649;66278,570490;65480,572759;62755,571652;55942,595448;56397,608730;53217,634186;52763,638613;48221,645254;49584,632525;51400,619798;55034,594895;62755,561691;74564,512993;80014,489751;85918,467062;127702,374092;131790,356384;139966,301045;139965,301045;142236,303258;142236,303258;221805,222257;221718,222342;221453,222707;217743,227443;216806,229106;216193,229949;213542,234638;185838,274482;178116,285550;170395,297171;136254,343149;170849,296617;178570,284996;186291,273928;213996,234084;216806,229106;221453,222707;233334,184097;229414,185761;226499,187080;225805,188152;220809,193686;208092,203647;199463,215269;191288,226890;185838,232977;185653,232695;180501,240241;171758,253453;157679,272268;159949,275588;159993,275542;158132,272821;172212,254006;186291,232977;191742,226890;199917,215269;208546,203648;221263,193687;226259,188153;231709,185663;233430,185012;891175,84115;914338,96843;924330,106804;902075,93523;891175,84115;815782,43718;833949,48698;859383,64193;815782,43718;542367,40052;532829,41504;512391,44824;492407,50358;483778,53679;473786,56999;451922,62232;447898,64193;420193,75814;392942,89096;373867,99610;361150,105697;329812,123406;314824,135027;300290,146648;277127,167677;255326,188706;234462,210883;236251,213609;240679,209908;244449,206485;258052,192026;279852,170997;303015,149969;317549,138347;332537,126726;363875,109018;376138,101270;395213,90756;422464,77474;450168,65853;461806,63068;467428,60727;543947,40613;704792,28154;714500,29329;727671,34863;717679,33203;696787,28223;704792,28154;757647,23796;776268,25455;798977,36523;770818,30436;757647,23796;605725,23657;553267,27116;516933,33203;499674,38737;484686,45377;463794,48698;384767,85775;356154,101270;347524,105144;339803,110124;325270,119532;302561,133920;285302,150522;235343,198113;224902,209175;214688,220539;214904,220803;136332,333141;120435,359703;113169,375752;105902,390693;92276,421683;77455,450141;77289,451013;72293,467615;68659,475362;67751,476469;63720,492794;62755,502479;61847,516313;55488,539003;49584,561691;43225,594895;39592,625332;37321,655768;40500,634739;40795,633004;41409,624778;45042,594342;46180,594804;46278,594290;45042,593788;51401,560585;57305,537895;63634,515311;63210,515207;64118,501372;69114,475362;72747,467615;72869,467211;77743,451013;92731,422237;106356,391247;113623,376306;120890,360257;136786,333694;215359,221356;236251,198114;286211,150522;303469,133921;326178,119532;340712,110124;348433,105144;357062,101270;385676,85775;464703,48698;485595,45378;500582,38737;517841,33203;554175,27116;606633,23865;648797,25588;669536,0;690882,1660;712683,4427;727217,8854;736755,14388;748563,11621;766276,16602;777176,20475;776722,21029;776268,24902;757647,23242;751288,21029;744930,19368;732667,16048;720404,12728;707687,10514;693608,10514;682253,10514;664541,10514;663709,10191;655911,14941;658636,20475;685887,27116;673760,27374;673965,27393;686795,27116;697695,28776;718588,33757;728579,35417;745384,39844;762643,44271;779447,49251;796252,55339;804427,58106;812603,61426;812708,61543;818570,62775;832778,69208;834762,72872;835311,73048;848028,79135;858929,84669;869829,90756;878004,96290;883454,99610;889358,103484;909342,117319;934776,137241;947947,148309;948329,148640;955060,153623;1211370,740990;1211179,745621;1216366,746524;1221362,750951;1223633,765892;1232262,783601;1235896,784003;1235896,779727;1239588,767231;1239529,764786;1243162,749844;1248159,749844;1255879,743757;1256788,768106;1254517,779727;1251792,790795;1250429,809057;1249975,818465;1249067,827873;1247130,829446;1247250,830086;1249105,828579;1249975,819571;1250429,810164;1251792,791902;1254517,780834;1256788,769213;1260421,772534;1259967,780834;1259059,789135;1258604,804630;1257696,822892;1255425,842261;1252700,862736;1249521,882658;1243617,924716;1238167,928590;1231354,952939;1229537,976181;1228629,979502;1220908,1004958;1218637,1007171;1209099,1034287;1219091,1007171;1221362,1004958;1206828,1055316;1199107,1060297;1197506,1064199;1197745,1064723;1199562,1060296;1207283,1055316;1201832,1074131;1191840,1096267;1186845,1107335;1181395,1118402;1177307,1126703;1171403,1142752;1165044,1158247;1155052,1174848;1145060,1190343;1145477,1189299;1134160,1208052;1109634,1240702;1104806,1249754;1109634,1241255;1134160,1208605;1115539,1242915;1105944,1255159;1098242,1262058;1097826,1262838;1093010,1267351;1092830,1268925;1071483,1295488;1048774,1320944;1047724,1321872;1040145,1333671;1021978,1350273;1004999,1365789;1004938,1365879;1021978,1350827;1040145,1334225;1025157,1352487;1012951,1362171;1004508,1366516;1004265,1366875;995181,1374069;991759,1376002;983146,1384515;974744,1391778;962027,1401739;957939,1402292;953396,1404753;952690,1405406;958393,1402845;962481,1402292;946131,1417234;935684,1423875;925239,1429962;917860,1431310;916609,1432175;882091,1450437;880331,1450924;869829,1459291;875733,1461505;853932,1473126;855749,1465379;848482,1468699;841670,1471466;827590,1477000;825709,1474249;818961,1475893;810785,1478107;793981,1483087;793427,1483401;809423,1478660;817598,1476446;824411,1474786;827136,1477553;841215,1472019;848028,1469252;855295,1465932;853478,1473679;834403,1484747;833467,1484428;820323,1490834;809423,1494708;793073,1499688;786317,1498997;772187,1502347;771726,1503562;734030,1512417;725400,1509649;718133,1509649;705416,1514630;694062,1515737;682707,1516290;681474,1515646;671126,1517882;658636,1515183;659090,1514630;661361,1510756;650915,1509096;655911,1505776;670899,1505222;685433,1504669;706324,1505222;720858,1503562;748109,1496368;766276,1491388;779901,1490834;780849,1490298;767639,1490835;749472,1495815;722221,1503009;707687,1504669;686795,1504116;672261,1504669;657273,1505223;657728,1503009;660907,1497475;800793,1469252;895717,1425535;920696,1409486;934776,1400632;949310,1391224;976560,1371302;998361,1350827;1039237,1312089;1050591,1301021;1061491,1289401;1077842,1271138;1084655,1257304;1094441,1246374;1094519,1245687;1085109,1256197;1078296,1270032;1061946,1288294;1051045,1299915;1039691,1310982;998815,1349720;977015,1370196;949764,1390118;935230,1399525;921151,1408379;896171,1424428;801248,1468145;661361,1496369;650915,1496369;649553,1491942;638652,1491388;628660,1496369;599593,1496922;578247,1495815;567801,1494708;557355,1492495;563647,1484317;562350,1484747;538906,1479457;537825,1479767;492862,1469806;475148,1465379;459706,1462058;441085,1451544;417922,1441030;393851,1429408;397938,1425535;414743,1429408;422010,1437156;446989,1446010;496495,1461505;508758,1464272;521929,1467039;536463,1470913;552479,1475132;553721,1474786;568709,1477553;569163,1476447;590963,1477553;594597,1478107;628206,1478107;652732,1479213;681799,1476447;685432,1476447;686795,1480874;715408,1476447;734483,1470913;745384,1468699;752197,1467592;767184,1463165;779447,1459845;791710,1455971;814203,1451228;817144,1449884;793527,1454864;781264,1458738;769001,1462058;754013,1466486;747201,1467592;736301,1469806;706779,1473126;686795,1475340;683162,1475340;654094,1478107;629569,1477000;595960,1477000;592326,1476447;578247,1469252;570526,1475340;570506,1475387;576884,1470359;590964,1477553;569163,1476446;569335,1476311;555084,1473679;538279,1469252;523746,1465379;510574,1462612;498312,1459845;448806,1444350;423827,1435496;416560,1427748;399755,1423874;374775,1408379;367509,1408933;341620,1392884;337078,1382923;337987,1382370;353883,1392884;369779,1403399;374321,1400079;355700,1385137;340258,1376836;318911,1361894;300744,1347506;272131,1332565;261231,1321497;263502,1320390;274402,1324264;251693,1295488;238976,1282760;227167,1270032;212180,1255090;190379,1225760;188883,1220064;184475,1214692;169487,1194770;167670,1184809;161766,1174848;161063,1173505;154045,1167654;140419,1143858;132699,1121723;131790,1121723;121344,1097374;111352,1073024;100906,1044802;91369,1016025;100906,1035394;110444,1059743;113623,1073024;114937,1075372;113320,1065127;109102,1055800;102237,1036990;94093,1020452;84101,987249;75541,953211;72730,943289;60487,883745;55073,840519;55034,841707;55488,850561;57759,871037;60484,892066;55942,873804;52763,850561;49130,850561;46859,829533;43680,816251;40955,803523;33233,793562;30963,793562;28692,779727;27783,762019;29600,737117;30508,728262;32055,722189;31303,708340;32325,687864;34142,683714;34142,681224;30508,689525;27329,683991;21425,674030;20346,666144;20062,666836;18246,688971;16883,711107;15521,728262;15521,763679;15975,781941;16883,800203;12796,817358;11887,817358;9162,784154;9162,749844;11433,723281;15519,728259;11887,722728;10979,702806;11887,672370;12341,664069;13704,650234;19154,625332;21870,608789;20971,604856;17791,626991;12341,651894;10979,665729;10525,674030;9616,704466;10525,724388;8254,750951;8254,785261;10979,818465;11887,818465;17791,850008;20971,876017;27783,902580;38513,959700;39450,970647;41409,970647;51401,999977;55034,1014919;48221,1002190;40955,982268;40501,987802;36549,972878;33688,973414;30508,960686;19608,930250;12796,903134;12341,880444;9162,853882;6891,827319;1895,807951;5074,705020;8254,678457;5529,664069;10979,624225;12341,614817;15975,582720;25513,559478;23241,591021;25512,585615;26875,572690;27329,558371;31417,540109;37775,512439;45496,484217;46075,483424;49584,460974;54580,444926;60485,431644;72293,403975;81831,379072;95456,346976;105448,333141;113623,313772;120436,301598;127703,297171;129520,293850;136786,276142;150866,256220;151249,264546;150222,268046;164945,249579;172212,237958;181750,226890;182572,228003;182204,227443;194013,213055;205821,199774;218538,183172;236251,167123;255326,149969;266732,140274;274402,131706;288027,121745;302561,112338;304485,111132;309431,105213;317549,97950;326462,92416;332768,90647;333899,89649;457435,28776;462019,27561;474694,22135;483437,19991;487996,19944;489682,19368;593235,2767;622642,2628;654094,3320;654680,3855;669991,1660;684070,4427;698150,7747;705414,9759;697695,7194;683616,3873;669536,1107;66953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2" style="position:absolute;left:14493;top:3482;width:7690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57;top:19957;width:4499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4392;top:5596;width:2809;height:277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5;151398,276462;151476,276496;163626,268578;159381,269589;153015,270397;152712,269589;157158,269184;163626,268578;174666,267520;174406,267593;174539,267567;95464,266000;99961,267163;101881,267264;107237,269892;109662,270397;109814,270448;110369,269892;112492,270498;114614,271004;118795,271977;118858,271914;123709,272722;126033,273127;128357,273329;133107,273531;139574,273430;139855,273430;140484,273076;141899,272621;143339,272596;144324,272722;144589,273430;146850,273430;146143,274441;145739,274946;144425,275553;142000,275553;138867,275350;132096,275148;127044,274744;122597,274137;118151,273430;111380,272419;106125,270701;106186,270656;103094,269690;100365,268477;97232,267466;93999,266354;95464,266000;154950,263833;153406,264069;142728,264608;146244,265040;147153,264838;153419,264130;154450,263930;164544,262368;159300,263169;161099,263220;163689,262740;183687,262135;167239,266516;175563,264661;78234,260087;89855,265040;93999,266354;97131,267466;100264,268477;102992,269690;102386,270195;100769,269892;95009,267769;92180,266657;89350,265444;85611,264130;82377,262715;79851,261401;78234,260087;82984,257560;88542,260390;87834,260794;81367,257661;82984,257560;62469,250686;69341,254527;70756,256145;67522,254426;65097,252910;62469,250686;74519,248092;74520,248121;74862,248534;74899,248361;222099,241457;221732,241488;215669,245834;209706,249069;205462,251596;203138,252607;200713,253618;197782,255134;195559,256448;192325,257762;188990,258975;188081,259885;186666,260390;183129,260997;178582,262412;174438,263726;169891,265040;164232,266455;156248,267769;156046,268072;152208,269032;152307,269083;156570,268017;156653,267769;164636,266455;170295,265040;174843,263726;178986,262412;183533,260997;187070,260390;184676,261827;184746,261805;187272,260289;188687,259784;188781,259758;189394,259076;192729,257863;195963,256549;198186,255235;201117,253719;203542,252708;205205,251985;206069,251394;210313,248867;216275,245632;48810,240059;49193,240388;49324,240455;222777,237420;222743,237444;222743,237473;222903,237496;222945,237444;224960,235911;224364,236324;224258,236433;224667,236171;40559,230820;44375,235315;41349,231682;232115,230817;232106,230820;232040,231278;230423,233098;228503,235220;228618,235194;230423,233199;232040,231379;232115,230817;50436,228541;50636,228785;50646,228751;35488,226224;38115,227942;38244,228094;39442,228359;42157,230874;45896,233906;47513,236130;48423,237242;52263,240477;51151,241386;47575,237412;47412,237444;50797,241206;51151,241386;52263,240477;61863,248058;59943,248664;60650,249170;57821,249271;56002,248058;54284,246744;50040,243206;46099,239668;42461,236130;40743,234412;39126,232592;39732,231784;41753,233603;43976,235321;46705,238253;46937,238452;43976,235321;41854,233603;39833,231784;37610,229054;35488,226224;258112,210152;258061,210174;256957,212823;257051,197488;254373,201358;253059,203783;251745,206007;248613,210152;245884,214296;243459,217632;243257,217756;243091,218001;243358,217834;245783,214498;248512,210354;251644,206210;252958,203986;254272,201560;257000,197617;267510,196101;266196,200043;263872,204289;261548,208636;259426,211365;260840,208534;262053,205704;262962,204188;264175,202166;265287,200145;267510,196101;260969,187436;258516,191755;258471,191858;260941,187509;262314,177656;259366,185713;253164,198393;252256,199829;252251,199841;250128,203480;248006,207423;245581,210455;243560,213892;231635,227336;227694,230672;227316,230959;227153,231124;225505,232468;224157,234007;219206,237748;218430,238238;216322,239956;216018,240154;215568,240578;211627,243206;207685,245632;207234,245861;204566,247594;203739,248012;202936,248563;200207,250080;197658,251080;191976,253947;178646,258920;169356,261309;176864,259885;178278,259581;182826,257964;185655,257054;190203,254729;195357,252910;198659,251615;200106,250787;201420,250383;203239,249372;203717,249040;204957,247856;207685,246239;210789,244716;211930,244015;215871,241386;217589,239769;219509,238556;224460,234816;227997,231480;231939,228145;243863,214700;245504,211910;245581,211668;248208,207625;249017,206412;250092,204920;250432,204289;252554,200650;256697,192058;260739,182859;261927,179119;273371,168708;273068,168910;273068,168910;274326,162717;274289,162896;274584,163249;275493,164260;276100,163856;276115,163778;275695,164058;274685,163148;273425,151234;273354,151238;273226,151245;273270,151726;273169,154253;272765,155769;270340,159610;269733,162946;269127,164058;268116,168910;267005,172751;265792,176491;265085,179423;264276,182455;264921,181452;265489,179321;265994,176289;267207,172549;268318,168708;269329,163856;269935,162744;270542,159408;272967,155567;271350,163350;270137,169820;267409,178108;266869,178948;266638,180206;265893,182354;263064,188520;261750,191755;260941,193473;259931,195293;257202,200145;254272,204895;250533,211264;246389,217531;243661,221069;240730,224506;239720,225921;238608,227336;236890,228751;234081,231863;234162,232188;231231,235220;228098,237444;225572,239466;223179,241215;223551,241184;226178,239264;228705,237242;231838,235018;234768,231986;234667,231581;237497,228448;239215,227033;240326,225618;241337,224202;244267,220766;246996,217228;251139,210960;254878,204592;257809,199841;260537,194989;261548,193170;262356,191451;263670,188217;266499,182051;267611,177906;270340,169618;271552,163148;273169,155365;273534,153998;273270,153950;273371,151423;275594,149098;274418,154002;274418,154002;275594,149098;276504,148087;275897,149401;275759,152155;275695,154758;274685,157869;274685,158224;275897,154758;276100,149401;276571,148380;272158,143740;271496,145306;271249,147581;270930,146518;270814,146668;271148,147784;270946,149401;271350,150715;271663,150698;271451,150007;271653,148390;272158,143740;280647,141011;280849,141112;280748,145357;280849,148289;280546,153646;280243,156679;279333,161126;279030,164867;277514,171740;276100,177704;273573,178816;273775,178210;274180,173964;275695,169516;276908,168809;276908,168809;278222,161126;278929,157487;279535,153747;280041,150209;280243,146874;280344,144043;280546,142527;280647,141011;14233,94142;14283,94167;14288,94153;20330,79654;18106,83798;16287,85314;16283,85411;16107,89281;16112,89271;16287,85415;18106,83899;20330,79755;20405,79805;20443,79729;21542,70859;20127,71870;18005,76318;18491,76706;18507,76638;18106,76318;20228,71870;21481,70975;29323,65098;29196,65200;28654,67283;28313,68332;19016,85314;17702,89459;16489,93704;13862,102599;12144,108664;11336,113213;10931,115538;10628,117863;9719,124130;9416,127971;9921,132015;10158,129811;10123,129083;10527,124838;11437,118570;12158,117705;13205,110693;13155,109473;14153,106610;14747,104206;14569,104621;13963,104419;12447,108765;12548,111191;11841,115841;11740,116650;10729,117863;11032,115538;11437,113213;12245,108664;13963,102599;16591,93704;17803,89459;19117,85314;28414,68332;29323,65098;31143,54989;31142,54989;31648,55394;31648,55393;49352,40598;49332,40613;49273,40680;48448,41545;48239,41849;48103,42003;47513,42859;41349,50137;39631,52159;37913,54282;30317,62680;38014,54181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9;49231,35379;50343,34368;51556,33913;51938,33795;198287,15365;203441,17689;205664,19509;200713,17083;198287,15365;181512,7986;185554,8895;191213,11726;181512,7986;120677,7316;118555,7581;114007,8188;109561,9199;107641,9805;105418,10412;100553,11367;99658,11726;93493,13848;87430,16274;83186,18195;80356,19307;73383,22541;70049,24664;66815,26787;61661,30628;56810,34469;52168,38520;52566,39018;53551,38342;54390,37717;57417,35076;62267,31235;67421,27393;70655,25271;73990,23148;80962,19913;83691,18498;87935,16578;93999,14152;100163,12029;102752,11520;104003,11093;121029,7418;156817,5143;158977,5357;161908,6368;159684,6065;155036,5155;156817,5143;168577,4347;172720,4650;177773,6671;171508,5560;168577,4347;134774,4321;123102,4953;115018,6065;111178,7076;107843,8289;103195,8895;85611,15668;79245,18498;77324,19206;75607,20115;72373,21834;67320,24462;63480,27495;52364,36188;50041,38208;47768,40284;47816,40332;30334,60852;26797,65704;25180,68635;23563,71365;20532,77025;17234,82223;17197,82383;16085,85415;15277,86830;15075,87033;14178,90015;13963,91783;13761,94311;12346,98455;11032,102599;9618,108664;8809,114224;8304,119783;9011,115942;9077,115625;9213,114123;10022,108563;10275,108648;10297,108554;10022,108462;11437,102397;12750,98253;14159,94127;14064,94108;14266,91581;15378,86830;16186,85415;16213,85341;17298,82383;20633,77126;23664,71466;25281,68737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70;272260,139899;274179,143134;274988,143207;274988,142426;275810,140143;275796,139697;276605,136968;277716,136968;279434,135856;279636,140303;279131,142426;278525,144448;278222,147784;278121,149502;277919,151220;277488,151508;277514,151625;277927,151349;278121,149704;278222,147986;278525,144650;279131,142628;279636,140506;280445,141112;280344,142628;280142,144145;280041,146975;279839,150311;279333,153849;278727,157589;278020,161228;276706,168910;275493,169618;273977,174065;273573,178311;273371,178917;271653,183567;271148,183971;269026,188924;271249,183971;271754,183567;268520,192765;266803,193675;266446,194388;266499,194484;266904,193675;268622,192765;267409,196202;265186,200246;264074,202267;262861,204289;261952,205805;260638,208737;259223,211567;257000,214599;254777,217430;254870,217239;252352,220664;246895,226628;245820,228282;246895,226729;252352,220765;248208,227033;246074,229269;244360,230529;244267,230672;243196,231496;243156,231784;238406,236636;233353,241285;233120,241455;231433,243610;227391,246643;223613,249477;223600,249493;227391,246744;231433,243711;228098,247047;225383,248816;223504,249610;223450,249675;221429,250989;220667,251342;218751,252897;216881,254224;214052,256044;213142,256145;212132,256594;211974,256713;213243,256246;214153,256145;210515,258874;208191,260087;205866,261199;204225,261445;203946,261603;196266,264939;195875,265028;193538,266556;194851,266961;190001,269083;190405,267668;188788,268275;187272,268780;184140,269791;183721,269288;182220,269589;180401,269993;176662,270903;176538,270960;180097,270094;181916,269690;183432,269387;184038,269892;187171,268881;188687,268376;190304,267769;189900,269184;185655,271206;185447,271148;182523,272318;180097,273026;176459,273935;174956,273809;171812,274421;171710,274643;163322,276260;161402,275755;159785,275755;156956,276664;154429,276867;151903,276968;151629,276850;149326,277258;146547,276766;146648,276664;147153,275957;144829,275654;145941,275047;149276,274946;152509,274845;157158,274946;160392,274643;166455,273329;170497,272419;173529,272318;173740,272220;170800,272318;166758,273228;160695,274542;157461,274845;152813,274744;149579,274845;146244,274946;146345,274542;147052,273531;178177,268376;199298,260390;204856,257459;207989,255841;211222,254123;217286,250484;222136,246744;231231,239668;233758,237646;236183,235524;239821,232188;241337,229661;243514,227664;243532,227539;241438,229459;239922,231986;236284,235322;233859,237444;231332,239466;222237,246542;217387,250282;211323,253921;208090,255639;204957,257257;199399,260188;178278,268174;147153,273329;144829,273329;144526,272520;142101,272419;139878,273329;133410,273430;128660,273228;126336,273026;124012,272621;125412,271127;125124,271206;119907,270240;119667,270296;109662,268477;105721,267668;102285,267062;98142,265141;92988,263220;87632,261098;88542,260390;92281,261098;93898,262513;99456,264130;110471,266961;113199,267466;116130,267971;119363,268679;122927,269450;123203,269387;126538,269892;126639,269690;131490,269892;132298,269993;139776,269993;145233,270195;151701,269690;152509,269690;152813,270498;159179,269690;163423,268679;165849,268275;167364,268072;170699,267264;173428,266657;176156,265950;181161,265083;181815,264838;176561,265748;173832,266455;171104,267062;167769,267870;166253,268072;163828,268477;157259,269083;152813,269488;152004,269488;145537,269993;140080,269791;132602,269791;131793,269690;128660,268376;126943,269488;126938,269496;128357,268578;131490,269892;126639,269690;126678,269665;123507,269184;119768,268376;116534,267668;113603,267163;110875,266657;99860,263827;94302,262210;92685,260794;88946,260087;83388,257257;81771,257358;76011,254426;75000,252607;75202,252506;78739,254426;82276,256347;83287,255740;79144,253011;75708,251495;70958,248766;66916,246137;60549,243408;58124,241387;58629,241184;61055,241892;56002,236636;53172,234311;50545,231986;47210,229257;42360,223899;42027,222859;41046,221877;37711,218238;37307,216419;35993,214599;35837,214354;34275,213285;31243,208939;29526,204895;29323,204895;26999,200448;24776,196000;22452,190845;20330,185589;22452,189126;24574,193574;25281,196000;25574,196429;25214,194557;24275,192854;22748,189418;20936,186397;18713,180332;16808,174115;16182,172303;13458,161426;12254,153530;12245,153747;12346,155365;12851,159105;13458,162946;12447,159610;11740,155365;10931,155365;10426,151524;9719,149098;9112,146773;7394,144953;6889,144953;6384,142426;6182,139191;6586,134643;6788,133025;7132,131916;6965,129386;7192,125646;7597,124888;7597,124433;6788,125950;6081,124939;4767,123119;4527,121679;4464,121805;4060,125848;3756,129892;3453,133025;3453,139495;3554,142830;3756,146166;2847,149300;2645,149300;2039,143235;2039,136968;2544,132116;3453,133025;2645,132015;2443,128376;2645,122816;2746,121300;3049,118773;4262,114224;4866,111202;4666,110484;3959,114527;2746,119076;2443,121603;2342,123119;2140,128679;2342,132318;1836,137170;1836,143437;2443,149502;2645,149502;3959,155264;4666,160015;6182,164867;8569,175300;8778,177300;9214,177300;11437,182657;12245,185386;10729,183062;9112,179423;9011,180433;8132,177707;7496,177805;6788,175480;4363,169921;2847,164968;2746,160823;2039,155971;1533,151119;422,147581;1129,128780;1836,123928;1230,121300;2443,114022;2746,112303;3554,106440;5677,102195;5171,107957;5676,106969;5980,104608;6081,101993;6990,98657;8405,93603;10123,88448;10252,88303;11033,84202;12144,81271;13458,78845;16085,73791;18207,69242;21239,63379;23462,60852;25281,57314;26797,55090;28414,54282;28818,53675;30435,50440;33568,46801;33653,48322;33425,48962;36700,45588;38317,43466;40439,41444;40622,41647;40541,41545;43168,38917;45795,36491;48625,33458;52566,30527;56810,27393;59348,25623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  <v:rect id="Rectangle 26" o:spid="_x0000_s1035" style="position:absolute;left:-1978;top:104920;width:74448;height:2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" fillcolor="#2c567a [3204]" stroked="f"/>
              <w10:wrap anchorx="page"/>
            </v:group>
          </w:pict>
        </mc:Fallback>
      </mc:AlternateContent>
    </w:r>
    <w:r w:rsidR="00060042" w:rsidRPr="00060042">
      <w:rPr>
        <w:rFonts w:cs="Angsana New"/>
        <w:noProof/>
        <w:cs/>
        <w:lang w:bidi="th-TH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099F3B30"/>
    <w:multiLevelType w:val="hybridMultilevel"/>
    <w:tmpl w:val="A508B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A1CF4"/>
    <w:multiLevelType w:val="hybridMultilevel"/>
    <w:tmpl w:val="07EC412E"/>
    <w:lvl w:ilvl="0" w:tplc="E70A199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B39EB"/>
    <w:multiLevelType w:val="hybridMultilevel"/>
    <w:tmpl w:val="31423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643D5"/>
    <w:multiLevelType w:val="hybridMultilevel"/>
    <w:tmpl w:val="729432B8"/>
    <w:lvl w:ilvl="0" w:tplc="D280FC0E">
      <w:start w:val="2"/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931070"/>
    <w:multiLevelType w:val="hybridMultilevel"/>
    <w:tmpl w:val="AA4259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05825574">
    <w:abstractNumId w:val="0"/>
  </w:num>
  <w:num w:numId="2" w16cid:durableId="88426575">
    <w:abstractNumId w:val="2"/>
  </w:num>
  <w:num w:numId="3" w16cid:durableId="1952585558">
    <w:abstractNumId w:val="4"/>
  </w:num>
  <w:num w:numId="4" w16cid:durableId="892427497">
    <w:abstractNumId w:val="3"/>
  </w:num>
  <w:num w:numId="5" w16cid:durableId="887035516">
    <w:abstractNumId w:val="1"/>
  </w:num>
  <w:num w:numId="6" w16cid:durableId="1615870797">
    <w:abstractNumId w:val="2"/>
  </w:num>
  <w:num w:numId="7" w16cid:durableId="1261331995">
    <w:abstractNumId w:val="2"/>
  </w:num>
  <w:num w:numId="8" w16cid:durableId="492113003">
    <w:abstractNumId w:val="2"/>
  </w:num>
  <w:num w:numId="9" w16cid:durableId="1656300696">
    <w:abstractNumId w:val="2"/>
  </w:num>
  <w:num w:numId="10" w16cid:durableId="995496414">
    <w:abstractNumId w:val="2"/>
  </w:num>
  <w:num w:numId="11" w16cid:durableId="731083862">
    <w:abstractNumId w:val="2"/>
  </w:num>
  <w:num w:numId="12" w16cid:durableId="671496510">
    <w:abstractNumId w:val="2"/>
  </w:num>
  <w:num w:numId="13" w16cid:durableId="1637223361">
    <w:abstractNumId w:val="5"/>
  </w:num>
  <w:num w:numId="14" w16cid:durableId="512497143">
    <w:abstractNumId w:val="2"/>
  </w:num>
  <w:num w:numId="15" w16cid:durableId="1746419722">
    <w:abstractNumId w:val="2"/>
  </w:num>
  <w:num w:numId="16" w16cid:durableId="308902694">
    <w:abstractNumId w:val="2"/>
  </w:num>
  <w:num w:numId="17" w16cid:durableId="2059426880">
    <w:abstractNumId w:val="2"/>
  </w:num>
  <w:num w:numId="18" w16cid:durableId="347559215">
    <w:abstractNumId w:val="2"/>
  </w:num>
  <w:num w:numId="19" w16cid:durableId="5925953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6EF0"/>
    <w:rsid w:val="00055B72"/>
    <w:rsid w:val="00060042"/>
    <w:rsid w:val="0008685D"/>
    <w:rsid w:val="00112FD7"/>
    <w:rsid w:val="001253DD"/>
    <w:rsid w:val="00143A78"/>
    <w:rsid w:val="00150ABD"/>
    <w:rsid w:val="001806BB"/>
    <w:rsid w:val="002042D3"/>
    <w:rsid w:val="00222466"/>
    <w:rsid w:val="00236632"/>
    <w:rsid w:val="00282262"/>
    <w:rsid w:val="0029260E"/>
    <w:rsid w:val="002B4549"/>
    <w:rsid w:val="002C62A9"/>
    <w:rsid w:val="00310F17"/>
    <w:rsid w:val="003326CB"/>
    <w:rsid w:val="00376291"/>
    <w:rsid w:val="003763B9"/>
    <w:rsid w:val="00380FD1"/>
    <w:rsid w:val="00383D02"/>
    <w:rsid w:val="00384CE1"/>
    <w:rsid w:val="0038641B"/>
    <w:rsid w:val="004E158A"/>
    <w:rsid w:val="00505FD3"/>
    <w:rsid w:val="00533018"/>
    <w:rsid w:val="00540331"/>
    <w:rsid w:val="005471D7"/>
    <w:rsid w:val="00565C77"/>
    <w:rsid w:val="0056708E"/>
    <w:rsid w:val="005801E5"/>
    <w:rsid w:val="00590471"/>
    <w:rsid w:val="005D01FA"/>
    <w:rsid w:val="005D45DC"/>
    <w:rsid w:val="006716D8"/>
    <w:rsid w:val="0068701B"/>
    <w:rsid w:val="006920F0"/>
    <w:rsid w:val="006A2CEF"/>
    <w:rsid w:val="006A4A67"/>
    <w:rsid w:val="006A761B"/>
    <w:rsid w:val="006C020C"/>
    <w:rsid w:val="006C38C1"/>
    <w:rsid w:val="006D7465"/>
    <w:rsid w:val="006D79A8"/>
    <w:rsid w:val="00716F48"/>
    <w:rsid w:val="007575B6"/>
    <w:rsid w:val="00772D57"/>
    <w:rsid w:val="007738CE"/>
    <w:rsid w:val="007F5B63"/>
    <w:rsid w:val="00803A0A"/>
    <w:rsid w:val="008070BF"/>
    <w:rsid w:val="00846CB9"/>
    <w:rsid w:val="008A1E6E"/>
    <w:rsid w:val="008B108C"/>
    <w:rsid w:val="008C2CFC"/>
    <w:rsid w:val="008E52F9"/>
    <w:rsid w:val="0091308B"/>
    <w:rsid w:val="00934D75"/>
    <w:rsid w:val="009475DC"/>
    <w:rsid w:val="00967B93"/>
    <w:rsid w:val="009A5607"/>
    <w:rsid w:val="009B1174"/>
    <w:rsid w:val="009B37EB"/>
    <w:rsid w:val="009B591F"/>
    <w:rsid w:val="00A31B16"/>
    <w:rsid w:val="00A52CE6"/>
    <w:rsid w:val="00AE68A8"/>
    <w:rsid w:val="00B14513"/>
    <w:rsid w:val="00B32F86"/>
    <w:rsid w:val="00B408A9"/>
    <w:rsid w:val="00B6466C"/>
    <w:rsid w:val="00B7443A"/>
    <w:rsid w:val="00B76CDA"/>
    <w:rsid w:val="00BD3E43"/>
    <w:rsid w:val="00BF51EA"/>
    <w:rsid w:val="00C14078"/>
    <w:rsid w:val="00C31775"/>
    <w:rsid w:val="00C60628"/>
    <w:rsid w:val="00C83A18"/>
    <w:rsid w:val="00CC1E8B"/>
    <w:rsid w:val="00CD2321"/>
    <w:rsid w:val="00CE1E3D"/>
    <w:rsid w:val="00CE2B92"/>
    <w:rsid w:val="00D053FA"/>
    <w:rsid w:val="00D13636"/>
    <w:rsid w:val="00D17580"/>
    <w:rsid w:val="00D22F8B"/>
    <w:rsid w:val="00D26515"/>
    <w:rsid w:val="00DA6EF0"/>
    <w:rsid w:val="00E13F9B"/>
    <w:rsid w:val="00E26AED"/>
    <w:rsid w:val="00E402C1"/>
    <w:rsid w:val="00E51A4D"/>
    <w:rsid w:val="00E73AB8"/>
    <w:rsid w:val="00E77B5E"/>
    <w:rsid w:val="00E86631"/>
    <w:rsid w:val="00E90A60"/>
    <w:rsid w:val="00EA5445"/>
    <w:rsid w:val="00ED47F7"/>
    <w:rsid w:val="00EE7E09"/>
    <w:rsid w:val="00F0223C"/>
    <w:rsid w:val="00F23037"/>
    <w:rsid w:val="00F3235D"/>
    <w:rsid w:val="00F509FC"/>
    <w:rsid w:val="00F878BD"/>
    <w:rsid w:val="00FB7048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843C8A"/>
  <w14:defaultImageDpi w14:val="96"/>
  <w15:docId w15:val="{87714B13-7A1C-46E7-A263-6631FD22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-909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84A978-C491-42EC-BEA5-251F038538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10</TotalTime>
  <Pages>1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Boonsiri Masan</dc:creator>
  <cp:keywords/>
  <dc:description/>
  <cp:lastModifiedBy>Boonsiri Masan</cp:lastModifiedBy>
  <cp:revision>4</cp:revision>
  <dcterms:created xsi:type="dcterms:W3CDTF">2024-09-12T07:11:00Z</dcterms:created>
  <dcterms:modified xsi:type="dcterms:W3CDTF">2025-01-11T13:05:00Z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