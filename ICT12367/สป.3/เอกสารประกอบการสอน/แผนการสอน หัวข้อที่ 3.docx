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FBE81D" w14:textId="1CD8C43B" w:rsidR="007F5B63" w:rsidRPr="002C62A9" w:rsidRDefault="00DA6EF0" w:rsidP="0068701B">
      <w:pPr>
        <w:spacing w:after="0"/>
        <w:jc w:val="right"/>
        <w:rPr>
          <w:rFonts w:ascii="TH Sarabun New" w:hAnsi="TH Sarabun New" w:cs="TH Sarabun New"/>
          <w:b/>
          <w:bCs/>
          <w:color w:val="005595" w:themeColor="accent2" w:themeShade="BF"/>
          <w:sz w:val="44"/>
          <w:szCs w:val="44"/>
          <w:lang w:bidi="th-TH"/>
        </w:rPr>
      </w:pPr>
      <w:r w:rsidRPr="002C62A9">
        <w:rPr>
          <w:rFonts w:ascii="TH Sarabun New" w:hAnsi="TH Sarabun New" w:cs="TH Sarabun New" w:hint="cs"/>
          <w:b/>
          <w:bCs/>
          <w:color w:val="005595" w:themeColor="accent2" w:themeShade="BF"/>
          <w:sz w:val="44"/>
          <w:szCs w:val="44"/>
          <w:cs/>
          <w:lang w:bidi="th-TH"/>
        </w:rPr>
        <w:t xml:space="preserve">แผนการสอน หัวข้อที่ </w:t>
      </w:r>
      <w:r w:rsidR="000D744D">
        <w:rPr>
          <w:rFonts w:ascii="TH Sarabun New" w:hAnsi="TH Sarabun New" w:cs="TH Sarabun New" w:hint="cs"/>
          <w:b/>
          <w:bCs/>
          <w:color w:val="005595" w:themeColor="accent2" w:themeShade="BF"/>
          <w:sz w:val="44"/>
          <w:szCs w:val="44"/>
          <w:cs/>
          <w:lang w:bidi="th-TH"/>
        </w:rPr>
        <w:t>3</w:t>
      </w:r>
    </w:p>
    <w:tbl>
      <w:tblPr>
        <w:tblStyle w:val="TableGrid"/>
        <w:tblW w:w="15385" w:type="dxa"/>
        <w:tblLook w:val="04A0" w:firstRow="1" w:lastRow="0" w:firstColumn="1" w:lastColumn="0" w:noHBand="0" w:noVBand="1"/>
      </w:tblPr>
      <w:tblGrid>
        <w:gridCol w:w="5485"/>
        <w:gridCol w:w="5130"/>
        <w:gridCol w:w="4770"/>
      </w:tblGrid>
      <w:tr w:rsidR="00DA6EF0" w:rsidRPr="00DA6EF0" w14:paraId="24A8DAA7" w14:textId="77777777" w:rsidTr="002C62A9">
        <w:tc>
          <w:tcPr>
            <w:tcW w:w="15385" w:type="dxa"/>
            <w:gridSpan w:val="3"/>
            <w:shd w:val="clear" w:color="auto" w:fill="005595" w:themeFill="accent2" w:themeFillShade="BF"/>
            <w:vAlign w:val="center"/>
          </w:tcPr>
          <w:p w14:paraId="220493DA" w14:textId="459B7C87" w:rsidR="00DA6EF0" w:rsidRPr="000D744D" w:rsidRDefault="00DA6EF0" w:rsidP="006A2CEF">
            <w:pPr>
              <w:spacing w:after="0"/>
              <w:rPr>
                <w:rFonts w:ascii="TH Sarabun New" w:hAnsi="TH Sarabun New" w:cs="TH Sarabun New" w:hint="cs"/>
                <w:b/>
                <w:bCs/>
                <w:color w:val="FFFFFF" w:themeColor="background1"/>
                <w:sz w:val="44"/>
                <w:szCs w:val="44"/>
                <w:lang w:bidi="th-TH"/>
              </w:rPr>
            </w:pPr>
            <w:r>
              <w:rPr>
                <w:rFonts w:ascii="TH Sarabun New" w:hAnsi="TH Sarabun New" w:cs="TH Sarabun New" w:hint="cs"/>
                <w:b/>
                <w:bCs/>
                <w:color w:val="FFFFFF" w:themeColor="background1"/>
                <w:sz w:val="44"/>
                <w:szCs w:val="44"/>
                <w:cs/>
                <w:lang w:bidi="th-TH"/>
              </w:rPr>
              <w:t xml:space="preserve">แผนการสอน ประจำหัวข้อที่ </w:t>
            </w:r>
            <w:r w:rsidR="000D744D">
              <w:rPr>
                <w:rFonts w:ascii="TH Sarabun New" w:hAnsi="TH Sarabun New" w:cs="TH Sarabun New" w:hint="cs"/>
                <w:b/>
                <w:bCs/>
                <w:color w:val="FFFFFF" w:themeColor="background1"/>
                <w:sz w:val="44"/>
                <w:szCs w:val="44"/>
                <w:cs/>
                <w:lang w:bidi="th-TH"/>
              </w:rPr>
              <w:t xml:space="preserve">3 </w:t>
            </w:r>
            <w:r w:rsidR="000D744D" w:rsidRPr="000D744D">
              <w:rPr>
                <w:rFonts w:ascii="TH Sarabun New" w:hAnsi="TH Sarabun New" w:cs="TH Sarabun New" w:hint="cs"/>
                <w:b/>
                <w:bCs/>
                <w:color w:val="FFFFFF" w:themeColor="background1"/>
                <w:sz w:val="44"/>
                <w:szCs w:val="44"/>
                <w:cs/>
                <w:lang w:bidi="th-TH"/>
              </w:rPr>
              <w:t>พื้นฐาน</w:t>
            </w:r>
            <w:r w:rsidR="000D744D" w:rsidRPr="000D744D">
              <w:rPr>
                <w:rFonts w:ascii="TH Sarabun New" w:hAnsi="TH Sarabun New" w:cs="TH Sarabun New"/>
                <w:b/>
                <w:bCs/>
                <w:color w:val="FFFFFF" w:themeColor="background1"/>
                <w:sz w:val="44"/>
                <w:szCs w:val="44"/>
                <w:cs/>
                <w:lang w:bidi="th-TH"/>
              </w:rPr>
              <w:t xml:space="preserve"> </w:t>
            </w:r>
            <w:r w:rsidR="000D744D" w:rsidRPr="000D744D">
              <w:rPr>
                <w:rFonts w:ascii="TH Sarabun New" w:hAnsi="TH Sarabun New" w:cs="TH Sarabun New"/>
                <w:b/>
                <w:bCs/>
                <w:color w:val="FFFFFF" w:themeColor="background1"/>
                <w:sz w:val="44"/>
                <w:szCs w:val="44"/>
              </w:rPr>
              <w:t>JavaScript</w:t>
            </w:r>
            <w:r w:rsidR="000D744D">
              <w:rPr>
                <w:rFonts w:ascii="TH Sarabun New" w:hAnsi="TH Sarabun New" w:cs="TH Sarabun New"/>
                <w:b/>
                <w:bCs/>
                <w:color w:val="FFFFFF" w:themeColor="background1"/>
                <w:sz w:val="44"/>
                <w:szCs w:val="44"/>
              </w:rPr>
              <w:t>#1</w:t>
            </w:r>
          </w:p>
        </w:tc>
      </w:tr>
      <w:tr w:rsidR="00DA6EF0" w:rsidRPr="00DA6EF0" w14:paraId="63CCDCEF" w14:textId="77777777" w:rsidTr="009A5607">
        <w:tc>
          <w:tcPr>
            <w:tcW w:w="15385" w:type="dxa"/>
            <w:gridSpan w:val="3"/>
            <w:shd w:val="clear" w:color="auto" w:fill="FFFFFF" w:themeFill="background1"/>
            <w:vAlign w:val="center"/>
          </w:tcPr>
          <w:p w14:paraId="7CD904F1" w14:textId="77777777" w:rsidR="00DA6EF0" w:rsidRPr="002C62A9" w:rsidRDefault="0068701B" w:rsidP="0068701B">
            <w:pPr>
              <w:spacing w:after="0"/>
              <w:ind w:left="720" w:hanging="360"/>
              <w:rPr>
                <w:rFonts w:ascii="TH Sarabun New" w:hAnsi="TH Sarabun New" w:cs="TH Sarabun New"/>
                <w:b/>
                <w:bCs/>
                <w:color w:val="005595" w:themeColor="accent2" w:themeShade="BF"/>
                <w:sz w:val="40"/>
                <w:szCs w:val="40"/>
                <w:lang w:bidi="th-TH"/>
              </w:rPr>
            </w:pPr>
            <w:r w:rsidRPr="002C62A9">
              <w:rPr>
                <w:rFonts w:ascii="TH Sarabun New" w:hAnsi="TH Sarabun New" w:cs="TH Sarabun New" w:hint="cs"/>
                <w:b/>
                <w:bCs/>
                <w:color w:val="005595" w:themeColor="accent2" w:themeShade="BF"/>
                <w:sz w:val="40"/>
                <w:szCs w:val="40"/>
                <w:cs/>
                <w:lang w:bidi="th-TH"/>
              </w:rPr>
              <w:t>วัตถุประสงค์การเรียนรู้</w:t>
            </w:r>
          </w:p>
          <w:p w14:paraId="18112C82" w14:textId="60B09E7A" w:rsidR="000D744D" w:rsidRPr="000D744D" w:rsidRDefault="000D744D" w:rsidP="000D744D">
            <w:pPr>
              <w:pStyle w:val="ListParagraph"/>
              <w:numPr>
                <w:ilvl w:val="0"/>
                <w:numId w:val="19"/>
              </w:numPr>
              <w:spacing w:after="0"/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</w:rPr>
            </w:pPr>
            <w:r w:rsidRPr="000D744D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เพื่อให้</w:t>
            </w:r>
            <w:r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ผู้</w:t>
            </w:r>
            <w:r w:rsidRPr="000D744D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เรียนเข้าใจและสามารถใช้งาน</w:t>
            </w:r>
            <w:r w:rsidRPr="000D744D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  <w:cs/>
                <w:lang w:bidi="th-TH"/>
              </w:rPr>
              <w:t xml:space="preserve"> </w:t>
            </w:r>
            <w:r w:rsidRPr="000D744D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</w:rPr>
              <w:t xml:space="preserve">HTML Form </w:t>
            </w:r>
            <w:r w:rsidRPr="000D744D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ในการรวบรวมข้อมูลและส่งข้อมูลไปยังเซิร์ฟเวอร์ได้</w:t>
            </w:r>
          </w:p>
          <w:p w14:paraId="65E52588" w14:textId="019A4EE8" w:rsidR="000D744D" w:rsidRPr="000D744D" w:rsidRDefault="000D744D" w:rsidP="000D744D">
            <w:pPr>
              <w:pStyle w:val="ListParagraph"/>
              <w:numPr>
                <w:ilvl w:val="0"/>
                <w:numId w:val="19"/>
              </w:numPr>
              <w:spacing w:after="0"/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</w:rPr>
            </w:pPr>
            <w:r w:rsidRPr="000D744D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เพื่อให้</w:t>
            </w:r>
            <w:r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ผู้</w:t>
            </w:r>
            <w:r w:rsidRPr="000D744D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เรียนเข้าใจ</w:t>
            </w:r>
            <w:r w:rsidRPr="000D744D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  <w:cs/>
                <w:lang w:bidi="th-TH"/>
              </w:rPr>
              <w:t xml:space="preserve"> </w:t>
            </w:r>
            <w:r w:rsidRPr="000D744D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พื้นฐานการใช้งาน</w:t>
            </w:r>
            <w:r w:rsidRPr="000D744D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  <w:cs/>
                <w:lang w:bidi="th-TH"/>
              </w:rPr>
              <w:t xml:space="preserve"> </w:t>
            </w:r>
            <w:r w:rsidRPr="000D744D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</w:rPr>
              <w:t xml:space="preserve">JavaScript </w:t>
            </w:r>
            <w:r w:rsidRPr="000D744D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ในการเพิ่มความโต้ตอบ</w:t>
            </w:r>
            <w:r w:rsidRPr="000D744D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  <w:cs/>
                <w:lang w:bidi="th-TH"/>
              </w:rPr>
              <w:t xml:space="preserve"> (</w:t>
            </w:r>
            <w:r w:rsidRPr="000D744D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</w:rPr>
              <w:t xml:space="preserve">interactivity) </w:t>
            </w:r>
            <w:r w:rsidRPr="000D744D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ให้กับเว็บไซต์</w:t>
            </w:r>
          </w:p>
          <w:p w14:paraId="6114534F" w14:textId="50CC3F9A" w:rsidR="002042D3" w:rsidRPr="00E63893" w:rsidRDefault="000D744D" w:rsidP="000D744D">
            <w:pPr>
              <w:pStyle w:val="ListParagraph"/>
              <w:numPr>
                <w:ilvl w:val="0"/>
                <w:numId w:val="19"/>
              </w:numPr>
              <w:spacing w:after="0"/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</w:rPr>
            </w:pPr>
            <w:r w:rsidRPr="000D744D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เพื่อให้</w:t>
            </w:r>
            <w:r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ผู้เรียน</w:t>
            </w:r>
            <w:r w:rsidRPr="000D744D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เรียนสามารถ</w:t>
            </w:r>
            <w:r w:rsidRPr="000D744D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  <w:cs/>
                <w:lang w:bidi="th-TH"/>
              </w:rPr>
              <w:t xml:space="preserve"> </w:t>
            </w:r>
            <w:r w:rsidRPr="000D744D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จัดการ</w:t>
            </w:r>
            <w:r w:rsidRPr="000D744D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  <w:cs/>
                <w:lang w:bidi="th-TH"/>
              </w:rPr>
              <w:t xml:space="preserve"> </w:t>
            </w:r>
            <w:r w:rsidRPr="000D744D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</w:rPr>
              <w:t xml:space="preserve">DOM </w:t>
            </w:r>
            <w:r w:rsidRPr="000D744D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และ</w:t>
            </w:r>
            <w:r w:rsidRPr="000D744D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  <w:cs/>
                <w:lang w:bidi="th-TH"/>
              </w:rPr>
              <w:t xml:space="preserve"> </w:t>
            </w:r>
            <w:r w:rsidRPr="000D744D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</w:rPr>
              <w:t xml:space="preserve">Event </w:t>
            </w:r>
            <w:r w:rsidRPr="000D744D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ด้วย</w:t>
            </w:r>
            <w:r w:rsidRPr="000D744D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  <w:cs/>
                <w:lang w:bidi="th-TH"/>
              </w:rPr>
              <w:t xml:space="preserve"> </w:t>
            </w:r>
            <w:r w:rsidRPr="000D744D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</w:rPr>
              <w:t xml:space="preserve">JavaScript </w:t>
            </w:r>
            <w:r w:rsidRPr="000D744D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เพื่อปรับแต่งและควบคุมองค์ประกอบต่าง</w:t>
            </w:r>
            <w:r w:rsidRPr="000D744D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  <w:cs/>
                <w:lang w:bidi="th-TH"/>
              </w:rPr>
              <w:t xml:space="preserve"> </w:t>
            </w:r>
            <w:r w:rsidRPr="000D744D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ๆ</w:t>
            </w:r>
            <w:r w:rsidRPr="000D744D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  <w:cs/>
                <w:lang w:bidi="th-TH"/>
              </w:rPr>
              <w:t xml:space="preserve"> </w:t>
            </w:r>
            <w:r w:rsidRPr="000D744D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ของเว็บเพจ</w:t>
            </w:r>
          </w:p>
        </w:tc>
      </w:tr>
      <w:tr w:rsidR="0068701B" w:rsidRPr="00DA6EF0" w14:paraId="020185DD" w14:textId="77777777" w:rsidTr="002C62A9">
        <w:tc>
          <w:tcPr>
            <w:tcW w:w="5485" w:type="dxa"/>
            <w:shd w:val="clear" w:color="auto" w:fill="005595" w:themeFill="accent2" w:themeFillShade="BF"/>
            <w:vAlign w:val="center"/>
          </w:tcPr>
          <w:p w14:paraId="45449FE1" w14:textId="77777777" w:rsidR="0068701B" w:rsidRPr="0068701B" w:rsidRDefault="0068701B" w:rsidP="0068701B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color w:val="FFFFFF" w:themeColor="background1"/>
                <w:sz w:val="44"/>
                <w:szCs w:val="44"/>
                <w:lang w:bidi="th-TH"/>
              </w:rPr>
            </w:pPr>
            <w:r>
              <w:rPr>
                <w:rFonts w:ascii="TH Sarabun New" w:hAnsi="TH Sarabun New" w:cs="TH Sarabun New" w:hint="cs"/>
                <w:b/>
                <w:bCs/>
                <w:color w:val="FFFFFF" w:themeColor="background1"/>
                <w:sz w:val="44"/>
                <w:szCs w:val="44"/>
                <w:cs/>
                <w:lang w:bidi="th-TH"/>
              </w:rPr>
              <w:t>เนื้อหาบทเรียน</w:t>
            </w:r>
          </w:p>
        </w:tc>
        <w:tc>
          <w:tcPr>
            <w:tcW w:w="5130" w:type="dxa"/>
            <w:shd w:val="clear" w:color="auto" w:fill="005595" w:themeFill="accent2" w:themeFillShade="BF"/>
            <w:vAlign w:val="center"/>
          </w:tcPr>
          <w:p w14:paraId="74B65985" w14:textId="77777777" w:rsidR="0068701B" w:rsidRPr="0068701B" w:rsidRDefault="0068701B" w:rsidP="0068701B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color w:val="FFFFFF" w:themeColor="background1"/>
                <w:sz w:val="44"/>
                <w:szCs w:val="44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b/>
                <w:bCs/>
                <w:color w:val="FFFFFF" w:themeColor="background1"/>
                <w:sz w:val="44"/>
                <w:szCs w:val="44"/>
                <w:cs/>
                <w:lang w:bidi="th-TH"/>
              </w:rPr>
              <w:t>กิจกรรมการเรียนรู้</w:t>
            </w:r>
          </w:p>
        </w:tc>
        <w:tc>
          <w:tcPr>
            <w:tcW w:w="4770" w:type="dxa"/>
            <w:shd w:val="clear" w:color="auto" w:fill="005595" w:themeFill="accent2" w:themeFillShade="BF"/>
            <w:vAlign w:val="center"/>
          </w:tcPr>
          <w:p w14:paraId="12953AE8" w14:textId="77777777" w:rsidR="0068701B" w:rsidRPr="0068701B" w:rsidRDefault="0068701B" w:rsidP="0068701B">
            <w:pPr>
              <w:spacing w:after="0"/>
              <w:jc w:val="center"/>
              <w:rPr>
                <w:rFonts w:ascii="TH Sarabun New" w:hAnsi="TH Sarabun New" w:cs="TH Sarabun New"/>
                <w:b/>
                <w:bCs/>
                <w:color w:val="FFFFFF" w:themeColor="background1"/>
                <w:sz w:val="44"/>
                <w:szCs w:val="44"/>
                <w:lang w:bidi="th-TH"/>
              </w:rPr>
            </w:pPr>
            <w:r>
              <w:rPr>
                <w:rFonts w:ascii="TH Sarabun New" w:hAnsi="TH Sarabun New" w:cs="TH Sarabun New" w:hint="cs"/>
                <w:b/>
                <w:bCs/>
                <w:color w:val="FFFFFF" w:themeColor="background1"/>
                <w:sz w:val="44"/>
                <w:szCs w:val="44"/>
                <w:cs/>
                <w:lang w:bidi="th-TH"/>
              </w:rPr>
              <w:t>การประเมินผล</w:t>
            </w:r>
          </w:p>
        </w:tc>
      </w:tr>
      <w:tr w:rsidR="00DA6EF0" w14:paraId="52BCAF19" w14:textId="77777777" w:rsidTr="00540331">
        <w:tc>
          <w:tcPr>
            <w:tcW w:w="5485" w:type="dxa"/>
          </w:tcPr>
          <w:p w14:paraId="6FAF246D" w14:textId="77777777" w:rsidR="000D744D" w:rsidRDefault="000D744D" w:rsidP="00E63893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  <w:lang w:bidi="th-TH"/>
              </w:rPr>
            </w:pPr>
            <w:r w:rsidRPr="000D744D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ความหมายและองค์ประกอบของฟอร์ม</w:t>
            </w:r>
          </w:p>
          <w:p w14:paraId="745BE7FA" w14:textId="77777777" w:rsidR="000D744D" w:rsidRDefault="000D744D" w:rsidP="000D744D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</w:rPr>
            </w:pPr>
            <w:r w:rsidRPr="000D744D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พื้นฐาน</w:t>
            </w:r>
            <w:r w:rsidRPr="000D744D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  <w:cs/>
                <w:lang w:bidi="th-TH"/>
              </w:rPr>
              <w:t xml:space="preserve"> </w:t>
            </w:r>
            <w:r w:rsidRPr="000D744D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</w:rPr>
              <w:t>JavaScript</w:t>
            </w:r>
            <w:r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 xml:space="preserve"> </w:t>
            </w:r>
            <w:r w:rsidRPr="000D744D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การแทรก</w:t>
            </w:r>
            <w:r w:rsidRPr="000D744D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  <w:cs/>
                <w:lang w:bidi="th-TH"/>
              </w:rPr>
              <w:t xml:space="preserve"> </w:t>
            </w:r>
            <w:r w:rsidRPr="000D744D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</w:rPr>
              <w:t xml:space="preserve">JavaScript </w:t>
            </w:r>
            <w:r w:rsidRPr="000D744D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ในเว็บเพจ</w:t>
            </w:r>
            <w:r w:rsidRPr="000D744D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  <w:cs/>
                <w:lang w:bidi="th-TH"/>
              </w:rPr>
              <w:t xml:space="preserve"> (</w:t>
            </w:r>
            <w:r w:rsidRPr="000D744D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ผ่าน</w:t>
            </w:r>
            <w:r w:rsidRPr="000D744D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  <w:cs/>
                <w:lang w:bidi="th-TH"/>
              </w:rPr>
              <w:t xml:space="preserve"> </w:t>
            </w:r>
            <w:r w:rsidRPr="000D744D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</w:rPr>
              <w:t xml:space="preserve">&lt;script&gt;, </w:t>
            </w:r>
            <w:r w:rsidRPr="000D744D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ไฟล์ภายนอก</w:t>
            </w:r>
            <w:r w:rsidRPr="000D744D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</w:rPr>
              <w:t xml:space="preserve">, </w:t>
            </w:r>
            <w:r w:rsidRPr="000D744D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และในแท็ก</w:t>
            </w:r>
            <w:r w:rsidRPr="000D744D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  <w:cs/>
                <w:lang w:bidi="th-TH"/>
              </w:rPr>
              <w:t xml:space="preserve"> </w:t>
            </w:r>
            <w:r w:rsidRPr="000D744D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</w:rPr>
              <w:t xml:space="preserve">HTML </w:t>
            </w:r>
            <w:r w:rsidRPr="000D744D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โดยตรง</w:t>
            </w:r>
            <w:r w:rsidRPr="000D744D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  <w:cs/>
                <w:lang w:bidi="th-TH"/>
              </w:rPr>
              <w:t>)</w:t>
            </w:r>
          </w:p>
          <w:p w14:paraId="56098D30" w14:textId="36E7EA9E" w:rsidR="008E52F9" w:rsidRPr="000D744D" w:rsidRDefault="000D744D" w:rsidP="000D744D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</w:rPr>
            </w:pPr>
            <w:r w:rsidRPr="000D744D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การเลือกองค์ประกอบใน</w:t>
            </w:r>
            <w:r w:rsidRPr="000D744D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  <w:cs/>
                <w:lang w:bidi="th-TH"/>
              </w:rPr>
              <w:t xml:space="preserve"> </w:t>
            </w:r>
            <w:r w:rsidRPr="000D744D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</w:rPr>
              <w:t xml:space="preserve">HTML </w:t>
            </w:r>
            <w:r w:rsidRPr="000D744D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ด้วย</w:t>
            </w:r>
            <w:r w:rsidRPr="000D744D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  <w:cs/>
                <w:lang w:bidi="th-TH"/>
              </w:rPr>
              <w:t xml:space="preserve"> </w:t>
            </w:r>
            <w:r w:rsidRPr="000D744D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</w:rPr>
              <w:t>JavaScript (getElementById, querySelector)</w:t>
            </w:r>
          </w:p>
        </w:tc>
        <w:tc>
          <w:tcPr>
            <w:tcW w:w="5130" w:type="dxa"/>
          </w:tcPr>
          <w:p w14:paraId="59C01CE6" w14:textId="77777777" w:rsidR="00C31775" w:rsidRPr="00C31775" w:rsidRDefault="00C31775" w:rsidP="00C31775">
            <w:pPr>
              <w:spacing w:after="0"/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</w:rPr>
            </w:pPr>
            <w:r w:rsidRPr="00C31775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กิจกรรมหลัก</w:t>
            </w:r>
          </w:p>
          <w:p w14:paraId="3A219299" w14:textId="5BFB604A" w:rsidR="00C31775" w:rsidRPr="00C31775" w:rsidRDefault="00C31775" w:rsidP="00C31775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</w:rPr>
            </w:pPr>
            <w:r w:rsidRPr="00C31775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ศึกษาบทเรียนจากสื่อการสอน</w:t>
            </w:r>
          </w:p>
          <w:p w14:paraId="3501D8C4" w14:textId="10893F72" w:rsidR="00C31775" w:rsidRPr="00C31775" w:rsidRDefault="00C31775" w:rsidP="00C31775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</w:rPr>
            </w:pPr>
            <w:r w:rsidRPr="00C31775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ทำแบบทดสอบหลังเรียน</w:t>
            </w:r>
            <w:r w:rsidRPr="00C31775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  <w:cs/>
                <w:lang w:bidi="th-TH"/>
              </w:rPr>
              <w:t xml:space="preserve"> </w:t>
            </w:r>
            <w:r w:rsidRPr="00C31775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หรือแบบฝึกหัด</w:t>
            </w:r>
          </w:p>
          <w:p w14:paraId="3BFE4269" w14:textId="6696F07B" w:rsidR="00BD3E43" w:rsidRPr="0068701B" w:rsidRDefault="00C31775" w:rsidP="00C31775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  <w:lang w:bidi="th-TH"/>
              </w:rPr>
            </w:pPr>
            <w:r w:rsidRPr="00C31775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แลกเปลี่ยนเรียนรู้ผ่านกระทู้ประจำสัปดาห์</w:t>
            </w:r>
          </w:p>
        </w:tc>
        <w:tc>
          <w:tcPr>
            <w:tcW w:w="4770" w:type="dxa"/>
          </w:tcPr>
          <w:p w14:paraId="2B2C4E51" w14:textId="77777777" w:rsidR="00C31775" w:rsidRPr="00C31775" w:rsidRDefault="00C31775" w:rsidP="00C31775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</w:rPr>
            </w:pPr>
            <w:r w:rsidRPr="00C31775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แบบทดสอบหลังเรียน</w:t>
            </w:r>
            <w:r w:rsidRPr="00C31775"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  <w:cs/>
                <w:lang w:bidi="th-TH"/>
              </w:rPr>
              <w:t xml:space="preserve"> </w:t>
            </w:r>
            <w:r w:rsidRPr="00C31775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หรือแบบฝึกหัด</w:t>
            </w:r>
          </w:p>
          <w:p w14:paraId="3F73A639" w14:textId="273C0CC5" w:rsidR="0068701B" w:rsidRPr="0068701B" w:rsidRDefault="00C31775" w:rsidP="00C31775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ascii="TH Sarabun New" w:hAnsi="TH Sarabun New" w:cs="TH Sarabun New"/>
                <w:color w:val="21405B" w:themeColor="accent1" w:themeShade="BF"/>
                <w:sz w:val="36"/>
                <w:szCs w:val="36"/>
                <w:cs/>
                <w:lang w:bidi="th-TH"/>
              </w:rPr>
            </w:pPr>
            <w:r w:rsidRPr="00C31775">
              <w:rPr>
                <w:rFonts w:ascii="TH Sarabun New" w:hAnsi="TH Sarabun New" w:cs="TH Sarabun New" w:hint="cs"/>
                <w:color w:val="21405B" w:themeColor="accent1" w:themeShade="BF"/>
                <w:sz w:val="36"/>
                <w:szCs w:val="36"/>
                <w:cs/>
                <w:lang w:bidi="th-TH"/>
              </w:rPr>
              <w:t>การมีส่วนร่วมในกิจกรรมประจำบทเรียน</w:t>
            </w:r>
          </w:p>
        </w:tc>
      </w:tr>
    </w:tbl>
    <w:p w14:paraId="2B963C7B" w14:textId="77777777" w:rsidR="00DA6EF0" w:rsidRPr="00DA6EF0" w:rsidRDefault="00DA6EF0" w:rsidP="006A4A67">
      <w:pPr>
        <w:spacing w:after="0"/>
        <w:rPr>
          <w:rFonts w:ascii="TH Sarabun New" w:hAnsi="TH Sarabun New" w:cs="TH Sarabun New"/>
          <w:b/>
          <w:bCs/>
          <w:sz w:val="44"/>
          <w:szCs w:val="44"/>
          <w:cs/>
          <w:lang w:bidi="th-TH"/>
        </w:rPr>
      </w:pPr>
    </w:p>
    <w:sectPr w:rsidR="00DA6EF0" w:rsidRPr="00DA6EF0" w:rsidSect="009A5607">
      <w:headerReference w:type="default" r:id="rId11"/>
      <w:type w:val="continuous"/>
      <w:pgSz w:w="16834" w:h="11909" w:orient="landscape" w:code="9"/>
      <w:pgMar w:top="720" w:right="720" w:bottom="720" w:left="720" w:header="432" w:footer="43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B8E8F8" w14:textId="77777777" w:rsidR="00954FD0" w:rsidRDefault="00954FD0" w:rsidP="00590471">
      <w:r>
        <w:separator/>
      </w:r>
    </w:p>
  </w:endnote>
  <w:endnote w:type="continuationSeparator" w:id="0">
    <w:p w14:paraId="2FC4B926" w14:textId="77777777" w:rsidR="00954FD0" w:rsidRDefault="00954FD0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" w:fontKey="{C8B422CF-1EEB-45E2-AF06-08A77A64252A}"/>
    <w:embedBold r:id="rId2" w:fontKey="{2114104E-E82B-42DA-8A04-28EDF9291ED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3" w:subsetted="1" w:fontKey="{A43377CF-86F3-402F-B9A6-4DDEC548CFE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5C1485" w14:textId="77777777" w:rsidR="00954FD0" w:rsidRDefault="00954FD0" w:rsidP="00590471">
      <w:r>
        <w:separator/>
      </w:r>
    </w:p>
  </w:footnote>
  <w:footnote w:type="continuationSeparator" w:id="0">
    <w:p w14:paraId="31E0B608" w14:textId="77777777" w:rsidR="00954FD0" w:rsidRDefault="00954FD0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07AF03" w14:textId="77777777" w:rsidR="00590471" w:rsidRDefault="00AE68A8" w:rsidP="00060042">
    <w:pPr>
      <w:pStyle w:val="BodyText"/>
    </w:pPr>
    <w:r>
      <w:rPr>
        <w:noProof/>
        <w:lang w:bidi="th-TH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9916BD2" wp14:editId="0ECC2F31">
              <wp:simplePos x="0" y="0"/>
              <wp:positionH relativeFrom="page">
                <wp:posOffset>31898</wp:posOffset>
              </wp:positionH>
              <wp:positionV relativeFrom="paragraph">
                <wp:posOffset>-404037</wp:posOffset>
              </wp:positionV>
              <wp:extent cx="10001692" cy="7698327"/>
              <wp:effectExtent l="0" t="0" r="0" b="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01692" cy="7698327"/>
                        <a:chOff x="-197893" y="-74801"/>
                        <a:chExt cx="9048089" cy="10831645"/>
                      </a:xfrm>
                    </wpg:grpSpPr>
                    <wps:wsp>
                      <wps:cNvPr id="1" name="Freeform: Shape 10"/>
                      <wps:cNvSpPr/>
                      <wps:spPr>
                        <a:xfrm rot="10800000" flipH="1">
                          <a:off x="-15240" y="428625"/>
                          <a:ext cx="2125757" cy="308700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7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4" name="Rectangle 4"/>
                      <wps:cNvSpPr/>
                      <wps:spPr>
                        <a:xfrm>
                          <a:off x="1405240" y="-74801"/>
                          <a:ext cx="7444956" cy="264796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6462544" y="7880783"/>
                          <a:ext cx="2226913" cy="2669112"/>
                          <a:chOff x="395796" y="348263"/>
                          <a:chExt cx="1822536" cy="2184723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549697" y="546816"/>
                            <a:ext cx="1653154" cy="198617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813744" y="876038"/>
                            <a:ext cx="1262408" cy="1517885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449382" y="348263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395796" y="1995776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439246" y="559606"/>
                            <a:ext cx="280887" cy="27725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26" name="Rectangle 26"/>
                      <wps:cNvSpPr/>
                      <wps:spPr>
                        <a:xfrm>
                          <a:off x="-197893" y="10492048"/>
                          <a:ext cx="7444956" cy="264796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2D7EF77" id="Group 2" o:spid="_x0000_s1026" alt="&quot;&quot;" style="position:absolute;margin-left:2.5pt;margin-top:-31.8pt;width:787.55pt;height:606.15pt;z-index:251657216;mso-position-horizontal-relative:page;mso-width-relative:margin;mso-height-relative:margin" coordorigin="-1978,-748" coordsize="90480,1083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">
              <v:shape id="Freeform: Shape 10" o:spid="_x0000_s1027" style="position:absolute;left:-152;top:4286;width:21257;height:30870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24248f" focusposition="1" focussize="" focus="100%" type="gradientRadial"/>
                <v:stroke joinstyle="miter"/>
                <v:path arrowok="t" o:connecttype="custom" o:connectlocs="1155715,3070267;1145781,3078139;1146376,3078515;1238320,2990353;1206199,3001607;1158017,3010611;1155723,3001607;1189374,2997106;1238320,2990353;1321873,2978571;1319911,2979386;1320917,2979098;722472,2961653;756505,2974596;771036,2975721;811569,3004984;829924,3010611;831072,3011175;835278,3004984;851338,3011737;867399,3017364;899045,3028194;899520,3027494;936230,3036497;953819,3040999;971410,3043250;1007354,3045501;1056301,3044375;1058425,3044375;1063184,3040436;1073891,3035371;1084789,3035090;1092246,3036496;1094253,3044375;1111365,3044375;1106012,3055630;1102953,3061257;1093010,3068010;1074655,3068010;1050947,3065759;999706,3063508;961467,3059007;927817,3052254;894166,3044375;842926,3033120;803157,3013988;803617,3013497;780213,3002733;759564,2989228;735856,2977973;711383,2965593;722472,2961653;1172664,2937524;1160979,2940148;1080168,2946153;1106776,2950961;1113660,2948710;1161077,2940832;1168879,2938599;1245270,2921217;1205581,2930131;1219200,2930703;1238798,2925357;1390147,2918614;1265668,2967397;1328660,2946742;592076,2895814;680026,2950961;711383,2965593;735091,2977972;758799,2989227;779448,3002732;774860,3008360;762623,3004983;719031,2981349;697617,2968968;676203,2955463;647905,2940832;623432,2925076;604313,2910444;592076,2895814;628022,2867678;670084,2899191;664731,2903693;615785,2868803;628022,2867678;472770,2791147;524775,2833914;535482,2851921;511009,2832788;492654,2815907;472770,2791147;563964,2762267;563971,2762588;566554,2767189;566838,2765260;1680849,2688389;1678071,2688729;1632184,2737124;1587062,2773139;1554941,2801275;1537351,2812530;1518996,2823784;1496817,2840667;1479992,2855297;1455518,2869929;1430281,2883434;1423397,2893563;1412690,2899191;1385923,2905944;1351508,2921700;1320152,2936331;1285736,2950962;1242908,2966719;1182491,2981349;1180961,2984726;1151912,2995414;1152664,2995981;1184924,2984112;1185550,2981349;1245968,2966719;1288796,2950962;1323211,2936331;1354568,2921700;1388983,2905944;1415750,2899191;1397630,2915191;1398160,2914947;1417280,2898065;1427987,2892438;1428700,2892147;1433340,2884559;1458578,2871054;1483052,2856423;1499877,2841792;1522055,2824910;1540410,2813656;1552997,2805603;1559530,2799024;1591651,2770888;1636773,2734873;369393,2672825;372297,2676490;373288,2677233;1685982,2643445;1685719,2643710;1685719,2644032;1686935,2644287;1687249,2643710;1702504,2626645;1697989,2631235;1697191,2632456;1700287,2629540;306947,2569956;335832,2620003;312929,2579558;1756654,2569923;1756585,2569958;1756079,2575058;1743843,2595316;1729312,2618950;1730188,2618654;1743843,2596441;1756079,2576183;1756654,2569923;381699,2544579;383213,2547293;383290,2546921;268573,2518783;288457,2537917;289433,2539609;298494,2542559;319048,2570555;347345,2604319;359582,2629079;366464,2641459;395526,2677474;387114,2687603;360049,2643348;358817,2643710;384430,2685589;387114,2687603;395527,2677474;468181,2761883;453651,2768636;459004,2774264;437590,2775389;423824,2761883;410823,2747253;378702,2707861;348875,2668471;321342,2629079;308341,2609947;296105,2589688;300693,2580684;315989,2600943;332814,2620075;353463,2652714;355218,2654930;332814,2620075;316754,2600943;301458,2580684;284633,2550296;268573,2518783;1953394,2339836;1953006,2340080;1944653,2369582;1945365,2198838;1925097,2241920;1915155,2268931;1905213,2293691;1881504,2339836;1860855,2385979;1842501,2423120;1840970,2424496;1839718,2427227;1841735,2425371;1860090,2388231;1880740,2342086;1904448,2295943;1914390,2271183;1924332,2244172;1944982,2200278;2024520,2183397;2014577,2227289;1996987,2274559;1979397,2322954;1963337,2353341;1974044,2321828;1983221,2290315;1990104,2273434;1999281,2250925;2007694,2228415;2024520,2183397;1975017,2086923;1956453,2135001;1956112,2136157;1974808,2087732;1985198,1978029;1962886,2067737;1915952,2208918;1909081,2224906;1909037,2225038;1892976,2265555;1876916,2309449;1858561,2343213;1843265,2381478;1753020,2531164;1723193,2568305;1720332,2571507;1719098,2573346;1706625,2588308;1696426,2605445;1658951,2647087;1653080,2652546;1637130,2671680;1634827,2673881;1631419,2678600;1601593,2707862;1571766,2734873;1568352,2737420;1548157,2756723;1541896,2761371;1535821,2767511;1515172,2784394;1495878,2795529;1452878,2827447;1351993,2882819;1281692,2909420;1338507,2893563;1349214,2890186;1383629,2872179;1405043,2862050;1439458,2836164;1478462,2815906;1503451,2801484;1514407,2792271;1524348,2787771;1538115,2776515;1541732,2772815;1551117,2759634;1571766,2741626;1595258,2724680;1603887,2716865;1633714,2687603;1646715,2669595;1661246,2656090;1698720,2614448;1725488,2577308;1755314,2540168;1845559,2390481;1857979,2359411;1858561,2356717;1878445,2311698;1884563,2298193;1892699,2281588;1895270,2274559;1911330,2234042;1942687,2138377;1973278,2035961;1982265,1994318;2068876,1878396;2066582,1880647;2066582,1880647;2076100,1811694;2075826,1813685;2078054,1817621;2084937,1828876;2089526,1824374;2089641,1823510;2086467,1826625;2078819,1816495;2069283,1683845;2068749,1683889;2067782,1683968;2068112,1689318;2067347,1717455;2064288,1734337;2045933,1777104;2041345,1814245;2036756,1826625;2029108,1880647;2020695,1923414;2011518,1965057;2006165,1997695;2000046,2031459;2004926,2020291;2009224,1996569;2013047,1962805;2022225,1921164;2030638,1878396;2038286,1824374;2042874,1811993;2047463,1774853;2065818,1732086;2053581,1818746;2044404,1890775;2023754,1983063;2019670,1992414;2017923,2006417;2012283,2030334;1990869,2098987;1980926,2135001;1974808,2154135;1967160,2174393;1946511,2228415;1924332,2281312;1896036,2352216;1864679,2421995;1844030,2461385;1821851,2499651;1814203,2515408;1805791,2531164;1792789,2546921;1771525,2581567;1772140,2585186;1749961,2618950;1726252,2643710;1707133,2666220;1689021,2685698;1691838,2685353;1711722,2663969;1730842,2641459;1754550,2616699;1776729,2582935;1775964,2578434;1797378,2543545;1810380,2527788;1818792,2512032;1826440,2496275;1848619,2458010;1869268,2418618;1900624,2348839;1928921,2277936;1951100,2225038;1971749,2171016;1979397,2150758;1985515,2131626;1995458,2095611;2016872,2026957;2025284,1980814;2045933,1888526;2055111,1816496;2067347,1729835;2070106,1714613;2068112,1714079;2068876,1685943;2085702,1660056;2076796,1714663;2076797,1714663;2085702,1660057;2092585,1648802;2087996,1663433;2086945,1694101;2086467,1723082;2078819,1757713;2078819,1761669;2087996,1723082;2089526,1663432;2093092,1652064;2059699,1600406;2054688,1617838;2052816,1643175;2050403,1631339;2049521,1633010;2052052,1645426;2050522,1663433;2053581,1678064;2055952,1677870;2054346,1670185;2055875,1652177;2059699,1600406;2123942,1570019;2125471,1571144;2124706,1618414;2125471,1651053;2123176,1710702;2120882,1744465;2113999,1793986;2111705,1835628;2100233,1912160;2089526,1978562;2070407,1990942;2071936,1984189;2074995,1936920;2086467,1887400;2095644,1879522;2095644,1879521;2105587,1793986;2110940,1753469;2115529,1711828;2119353,1672436;2120882,1635296;2121647,1603783;2123176,1586901;2123942,1570019;107713,1048181;108094,1048461;108130,1048303;153855,886864;137029,933008;123263,949890;123230,950968;121899,994053;121938,993950;123263,951015;137029,934133;153855,887989;154428,888552;154715,887708;163031,788948;152324,800203;136264,849723;139938,854049;140058,853289;137029,849723;153090,800203;162570,790238;221920,724798;220954,725936;216854,749136;214272,760813;143912,949890;133970,996034;124792,1043303;104908,1142344;91907,1209871;85788,1260518;82729,1286403;80435,1312289;73552,1382068;71257,1424835;75081,1469854;76874,1445324;76611,1437215;79670,1389945;86553,1320167;92012,1310526;99939,1232456;99555,1218875;107110,1186999;111606,1160238;110262,1164853;105673,1162602;94201,1210997;94966,1238009;89612,1289780;88848,1298784;81200,1312289;83494,1286403;86553,1260518;92671,1209871;105673,1142344;125557,1043303;134735,996034;144676,949890;215037,760813;221920,724798;235687,612251;235686,612251;239510,616753;239510,616752;373495,452016;373348,452189;372902,452932;366656,462564;365077,465945;364045,467661;359582,477196;312930,558229;299928,580739;286927,604373;229437,697882;287692,603248;300693,579612;313694,557103;360346,476070;365077,465945;372902,452932;392909,374409;386308,377793;381399,380475;380231,382656;371818,393911;350404,414169;335874,437804;322107,461438;312930,473819;312619,473245;303944,488591;289221,515462;265513,553727;269337,560479;269410,560385;266278,554852;289986,516587;313694,473819;322872,461440;336638,437804;351169,414170;372583,393912;380996,382657;390173,377593;393070,376270;1500641,171070;1539645,196955;1556470,217214;1518996,190203;1500641,171070;1373687,88911;1404278,99040;1447106,130552;1373687,88911;913287,81455;897226,84409;862810,91162;829160,102416;814629,109169;797804,115922;760987,126566;754211,130554;707559,154188;661672,181199;629551,202583;608137,214963;555367,250978;530129,274613;505656,298247;466651,341014;429942,383782;394808,428886;397821,434428;405278,426902;411625,419940;434531,390535;471240,347767;510244,305000;534717,281364;559955,257730;612725,221715;633375,205959;665496,184575;711383,157564;758034,133929;777631,128265;787098,123504;915948,82598;1186793,57257;1203139,59649;1225318,70904;1208493,67528;1173313,57398;1186793,57257;1275794,48394;1307150,51770;1345389,74279;1297973,61900;1275794,48394;1019974,48113;931641,55147;870458,67527;841396,78781;816158,92287;780978,99040;647905,174446;599724,205959;585193,213837;572192,223966;547719,243099;509479,272361;480418,306125;396291,402914;378710,425412;361511,448522;361876,449059;229568,677527;202800,731549;190564,764188;178327,794575;155383,857601;130426,915476;130146,917251;121733,951015;115615,966772;114085,969022;107298,1002224;105673,1021920;104143,1050056;93436,1096200;83494,1142344;72787,1209871;66668,1271772;62845,1333672;68198,1290905;68694,1287375;69728,1270646;75846,1208747;77762,1209687;77928,1208641;75847,1207620;86554,1140093;96495,1093948;107153,1048016;106438,1047805;107968,1019669;116380,966772;122498,951015;122704,950193;130911,917251;156149,858727;179092,795701;191329,765314;203565,732675;230333,678653;362641,450185;397821,402916;481947,306126;511009,272362;549248,243100;573721,223966;586723,213838;601254,205959;649436,174446;782508,99041;817688,92288;842926,78782;871988,67528;933171,55147;1021503,48535;1092503,52041;1127426,0;1163370,3376;1200080,9004;1224553,18007;1240614,29262;1260499,23634;1290325,33764;1308680,41642;1307915,42768;1307150,50645;1275794,47269;1265087,42768;1254380,39391;1233731,32638;1213082,25885;1191668,21383;1167960,21383;1148840,21383;1119014,21383;1117613,20725;1104482,30387;1109071,41642;1154958,55147;1134538,55672;1134883,55711;1156488,55147;1174843,58524;1210023,68653;1226848,72030;1255146,81033;1284207,90037;1312504,100166;1340801,112546;1354568,118173;1368334,124926;1368511,125164;1378383,127669;1402306,140752;1405648,148203;1406573,148561;1427987,160941;1446342,172195;1464697,184576;1478463,195830;1487640,202583;1497582,210461;1531233,238598;1574061,279115;1596240,301624;1596882,302299;1608216,312432;2039815,1506993;2039492,1516412;2048227,1518248;2056640,1527252;2060464,1557639;2074995,1593653;2081114,1594472;2081114,1585776;2087331,1560361;2087231,1555389;2093349,1525001;2101762,1525001;2114763,1512621;2116293,1562142;2112469,1585776;2107881,1608285;2105586,1645426;2104822,1664558;2103292,1683692;2100031,1686891;2100233,1688192;2103357,1685127;2104822,1666809;2105586,1647677;2107881,1610536;2112469,1588027;2116293,1564393;2122411,1571145;2121647,1588027;2120117,1604909;2119352,1636422;2117823,1673562;2113999,1712954;2109410,1754595;2104056,1795112;2094115,1880647;2084937,1888526;2073465,1938046;2070406,1985316;2068876,1992068;2055875,2043840;2052051,2048341;2035991,2103488;2052816,2048341;2056640,2043840;2032167,2146256;2019166,2156386;2016469,2164323;2016872,2165388;2019931,2156385;2032932,2146256;2023754,2184522;2006929,2229540;1998517,2252049;1989339,2274559;1982456,2291440;1972514,2324079;1961807,2355592;1944982,2389356;1928157,2420869;1928858,2418744;1909801,2456884;1868503,2523286;1860372,2541696;1868503,2524411;1909801,2458008;1878445,2527787;1862289,2552689;1849319,2566719;1848618,2568305;1840509,2577485;1840206,2580684;1804261,2634707;1766021,2686478;1764253,2688366;1751491,2712363;1720899,2746127;1692308,2777684;1692205,2777867;1720899,2747253;1751491,2713489;1726252,2750629;1705699,2770325;1691481,2779162;1691072,2779892;1675777,2794522;1670013,2798453;1655511,2815766;1641362,2830537;1619948,2850795;1613065,2851921;1605415,2856926;1604226,2858255;1613829,2853046;1620713,2851921;1593181,2882308;1575590,2895815;1558000,2908195;1545576,2910937;1543469,2912696;1485345,2949836;1482382,2950827;1464697,2967844;1474638,2972345;1437929,2995981;1440988,2980224;1428751,2986977;1417280,2992604;1393571,3003858;1390404,2998263;1379040,3001607;1365274,3006109;1336977,3016239;1336044,3016877;1362980,3007234;1376746,3002732;1388217,2999356;1392806,3004983;1416515,2993729;1427986,2988102;1440223,2981349;1437164,2997106;1405043,3019615;1403468,3018966;1381335,3031994;1362980,3039873;1335448,3050002;1324072,3048596;1300278,3055409;1299502,3057880;1236025,3075888;1221494,3070260;1209258,3070260;1187844,3080390;1168724,3082641;1149604,3083766;1147527,3082456;1130103,3087002;1109071,3081515;1109836,3080390;1113660,3072511;1096070,3069135;1104482,3062382;1129721,3061256;1154194,3060131;1189373,3061256;1213846,3057880;1259733,3043249;1290325,3033120;1313268,3031994;1314865,3030904;1292620,3031995;1262028,3042124;1216141,3056756;1191668,3060131;1156488,3059007;1132015,3060131;1106776,3061257;1107542,3056756;1112895,3045501;1348449,2988102;1508289,2899191;1550352,2866552;1574061,2848545;1598534,2829412;1644421,2788896;1681131,2747253;1749961,2668471;1769080,2645961;1787435,2622327;1814968,2585186;1826440,2557050;1842918,2534821;1843051,2533425;1827205,2554799;1815733,2582935;1788200,2620076;1769846,2643710;1750726,2666220;1681896,2745002;1645186,2786645;1599299,2827161;1574826,2846294;1551117,2864301;1509054,2896940;1349214,2985851;1113660,3043250;1096070,3043250;1093775,3034246;1075421,3033120;1058595,3043250;1009649,3044375;973705,3042124;956114,3039873;938524,3035371;949121,3018739;946937,3019615;907458,3008856;905638,3009486;829925,2989228;800098,2980224;774095,2973471;742739,2952087;703735,2930704;663202,2907069;670084,2899191;698382,2907069;710618,2922825;752681,2940832;836043,2972345;856692,2977973;878871,2983600;903344,2991479;930314,3000061;932405,2999356;957644,3004984;958408,3002733;995118,3004984;1001236,3006109;1057830,3006109;1099129,3008360;1148075,3002733;1154193,3002733;1156488,3011737;1204669,3002733;1236790,2991479;1255145,2986977;1266617,2984726;1291854,2975722;1312504,2968970;1333153,2961091;1371029,2951444;1375982,2948711;1336213,2958840;1315563,2966719;1294914,2973471;1269676,2982475;1258205,2984726;1239850,2989228;1190138,2995981;1156488,3000483;1150370,3000483;1101423,3006109;1060125,3003858;1003531,3003858;997412,3002733;973705,2988102;960703,3000483;960670,3000579;971410,2990353;995119,3004983;958409,3002732;958698,3002457;934700,2997106;906403,2988102;881930,2980224;859751,2974596;839102,2968970;755740,2937457;713678,2919449;701441,2903693;673144,2895814;631081,2864301;618844,2865427;575251,2832788;567603,2812530;569133,2811405;595901,2832788;622668,2854172;630316,2847420;598960,2817032;572957,2800150;537012,2769762;506420,2740500;458239,2710113;439884,2687604;443708,2685353;462063,2693231;423824,2634707;402410,2608822;382525,2582935;357288,2552549;320578,2492898;318059,2481314;310635,2470389;285398,2429873;282339,2409614;272396,2389356;271212,2386623;259394,2374724;236451,2326330;223450,2281312;221920,2281312;204331,2231791;187505,2182271;169915,2124873;153855,2066349;169915,2105739;185976,2155260;191329,2182271;193542,2187046;190818,2166208;183716,2147240;172156,2108985;158443,2075351;141617,2007824;127202,1938600;122469,1918421;101853,1797323;92736,1709411;92671,1711828;93436,1729835;97260,1771478;101849,1814245;94201,1777104;88848,1729835;82729,1729835;78905,1687067;73552,1660056;68963,1634171;55961,1613913;52138,1613913;48314,1585776;46784,1549761;49843,1499116;51373,1481108;53977,1468757;52711,1440592;54432,1398949;57491,1390509;57491,1385444;51373,1402326;46020,1391071;36077,1370813;34261,1354775;33783,1356181;30724,1401200;28429,1446218;26135,1481108;26135,1553137;26900,1590278;28429,1627417;21546,1662307;20017,1662307;15428,1594779;15428,1525001;19252,1470979;26132,1481102;20017,1469854;18487,1429337;20017,1367436;20781,1350555;23076,1322418;32253,1271772;36826,1238128;35313,1230130;29959,1275148;20781,1325795;18487,1353931;17722,1370813;16193,1432713;17722,1473230;13899,1527252;13899,1597030;18487,1664558;20017,1664558;29959,1728710;35313,1781606;46784,1835628;64852,1951797;66429,1974061;69728,1974061;86554,2033710;92672,2064098;81200,2038212;68963,1997695;68199,2008950;61545,1978597;56727,1979688;51373,1953803;33018,1891902;21546,1836754;20781,1790610;15428,1736588;11604,1682566;3192,1643175;8545,1433839;13899,1379817;9310,1350555;18487,1269521;20781,1250388;26900,1185111;42960,1137842;39136,1201994;42959,1190998;45254,1164712;46020,1135591;52902,1098450;63609,1042177;76611,984779;77585,983166;83494,937510;91907,904871;101849,877859;121734,821586;137794,770941;160737,705664;177563,677527;191329,638137;202801,613376;215038,604373;218097,597620;230333,561605;254041,521088;254687,538023;252957,545141;277749,507583;289986,483949;306047,461440;307431,463702;306812,462564;326696,433302;346581,406291;367995,372527;397821,339888;429942,305000;449147,285283;462063,267859;485006,247601;509479,228468;512719,226016;521047,213978;534718,199206;549727,187952;560345,184355;562249,182324;770271,58523;777989,56053;799333,45017;814055,40656;821732,40560;824571,39391;998942,5627;1048462,5346;1101423,6752;1102409,7840;1128191,3376;1151899,9003;1175608,15755;1187840,19847;1174843,14630;1151134,7878;1127426,2251;112742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rect id="Rectangle 4" o:spid="_x0000_s1028" style="position:absolute;left:14052;top:-748;width:74449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29" style="position:absolute;left:64625;top:78807;width:22269;height:26691" coordorigin="3957,3482" coordsize="18225,218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0" style="position:absolute;left:5496;top:5468;width:16532;height:1986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898774,1975398;891048,1980463;891511,1980705;963014,1923982;938034,1931223;900564,1937016;898780,1931223;924950,1928326;963014,1923982;1027992,1916401;1026465,1916926;1027248,1916741;561850,1905517;588317,1913844;599618,1914568;631139,1933396;645414,1937016;646306,1937378;649577,1933396;662067,1937740;674557,1941361;699167,1948329;699537,1947878;728085,1953671;741764,1956567;755444,1958016;783397,1959464;821461,1958739;823114,1958739;826815,1956205;835141,1952946;843616,1952766;849415,1953670;850976,1958739;864284,1958739;860121,1965981;857742,1969602;850010,1973946;835736,1973946;817298,1972498;777449,1971050;747712,1968153;721542,1963809;695373,1958739;655525,1951498;624597,1939189;624955,1938872;606755,1931947;590696,1923258;572259,1916017;553227,1908051;561850,1905517;911955,1889992;902868,1891680;840023,1895544;860715,1898637;866069,1897189;902943,1892121;909012,1890684;968418,1879500;937554,1885235;948145,1885603;963386,1882164;1081086,1877825;984282,1909212;1033270,1895922;460445,1863156;528841,1898637;553227,1908051;571664,1916016;590101,1923257;606160,1931947;602591,1935568;593075,1933395;559174,1918189;542521,1910223;525868,1901534;503861,1892121;484829,1881983;469961,1872569;460445,1863156;488398,1845053;521110,1865329;516947,1868225;478882,1845777;488398,1845053;367663,1795813;408106,1823330;416433,1834916;397400,1822605;383126,1811744;367663,1795813;438582,1777232;438588,1777438;440596,1780399;440817,1779158;1307159,1729699;1304999,1729918;1269313,1761056;1234222,1784227;1209243,1802330;1195564,1809571;1181289,1816812;1164041,1827674;1150957,1837088;1131924,1846501;1112298,1855191;1106945,1861708;1098618,1865329;1077802,1869673;1051037,1879811;1026653,1889224;999888,1898638;966582,1908776;919597,1918189;918407,1920362;895816,1927238;896401,1927603;921489,1919966;921976,1918189;968962,1908776;1002268,1898638;1029032,1889224;1053417,1879811;1080181,1869673;1100998,1865329;1086906,1875623;1087318,1875466;1102187,1864604;1110514,1860984;1111068,1860797;1114677,1855915;1134304,1847225;1153336,1837812;1166421,1828398;1183669,1817537;1197943,1810296;1207731,1805115;1212812,1800882;1237792,1782779;1272882,1759607;287269,1719685;289527,1722044;290298,1722522;1311151,1700782;1310946,1700953;1310946,1701160;1311892,1701324;1312136,1700953;1324000,1689973;1320488,1692927;1319867,1693712;1322275,1691836;238706,1653500;261169,1685700;243358,1659678;1366110,1653479;1366057,1653501;1365664,1656782;1356148,1669817;1344847,1685023;1345528,1684832;1356148,1670540;1365664,1657506;1366110,1653479;296839,1637172;298016,1638919;298076,1638679;208863,1620576;224327,1632886;225086,1633975;232132,1635873;248116,1653885;270122,1675609;279639,1691539;284991,1699505;307592,1722677;301050,1729194;280002,1700720;279044,1700953;298962,1727898;301050,1729194;307592,1722677;364094,1776985;352794,1781330;356957,1784951;340304,1785675;329598,1776985;319488,1767572;294508,1742228;271312,1716884;249901,1691539;239790,1679230;230274,1666196;233843,1660403;245738,1673437;258822,1685746;274881,1706746;276246,1708172;258822,1685746;246332,1673437;234437,1660403;221352,1640851;208863,1620576;1519111,1505441;1518810,1505599;1512314,1524580;1512867,1414724;1497105,1442443;1489373,1459822;1481642,1475752;1463204,1505441;1447146,1535130;1432872,1559026;1431682,1559912;1430708,1561669;1432277,1560474;1446551,1536579;1462610,1506890;1481047,1477201;1488779,1461271;1496510,1443892;1512569,1415651;1574424,1404789;1566692,1433030;1553013,1463443;1539333,1494580;1526843,1514131;1535170,1493856;1542307,1473580;1547659,1462719;1554797,1448236;1561339,1433754;1574424,1404789;1535927,1342718;1521490,1373652;1521225,1374395;1535764,1343239;1543844,1272656;1526493,1330374;1489993,1421210;1484650,1431496;1484615,1431581;1472125,1457650;1459636,1485891;1445361,1507614;1433466,1532234;1363285,1628542;1340089,1652438;1337864,1654498;1336904,1655681;1327204,1665308;1319273,1676333;1290130,1703126;1285563,1706638;1273160,1718949;1271369,1720365;1268718,1723401;1245523,1742228;1222327,1759607;1219672,1761246;1203967,1773665;1199098,1776655;1194374,1780606;1178315,1791468;1163311,1798633;1129871,1819169;1051415,1854795;996743,1871910;1040927,1861708;1049254,1859535;1076017,1847949;1092670,1841432;1119435,1824777;1149767,1811743;1169201,1802464;1177721,1796537;1185452,1793641;1196158,1786399;1198971,1784019;1206269,1775538;1222327,1763952;1240597,1753049;1247307,1748021;1270503,1729194;1280614,1717608;1291914,1708918;1321057,1682126;1341874,1658230;1365069,1634334;1435250,1538026;1444909,1518036;1445361,1516303;1460825,1487338;1465583,1478649;1471910,1467965;1473910,1463443;1486399,1437374;1510785,1375824;1534575,1309929;1541563,1283137;1608919,1208553;1607135,1210001;1607135,1210001;1614537,1165637;1614323,1166918;1616056,1169451;1621409,1176692;1624978,1173795;1625068,1173240;1622599,1175243;1616651,1168726;1609236,1083380;1608820,1083408;1608068,1083459;1608325,1086901;1607730,1105004;1605351,1115866;1591077,1143382;1587508,1167279;1583940,1175243;1577992,1210001;1571450,1237518;1564313,1264310;1560150,1285309;1555392,1307033;1559186,1299847;1562529,1284585;1565502,1262861;1572639,1236069;1579182,1208553;1585129,1173795;1588698,1165830;1592267,1141934;1606541,1114418;1597025,1170174;1589888,1216518;1573829,1275896;1570652,1281912;1569294,1290921;1564908,1306309;1548255,1350480;1540522,1373652;1535764,1385962;1529817,1398996;1513759,1433754;1496510,1467787;1474505,1513407;1450119,1558302;1434061,1583646;1416813,1608266;1410865,1618404;1404323,1628542;1394212,1638679;1377676,1660971;1378154,1663299;1360906,1685023;1342468,1700953;1327600,1715436;1313514,1727968;1315704,1727746;1331168,1713987;1346037,1699505;1364474,1683574;1381723,1661851;1381128,1658954;1397781,1636507;1407892,1626370;1414434,1616232;1420382,1606094;1437630,1581474;1453688,1556130;1478073,1511234;1500079,1465615;1517327,1431581;1533385,1396824;1539333,1383790;1544091,1371480;1551823,1348308;1568476,1304137;1575018,1274448;1591077,1215070;1598214,1168727;1607730,1112969;1609876,1103175;1608325,1102832;1608919,1084729;1622004,1068074;1615078,1103208;1615079,1103208;1622004,1068075;1627357,1060833;1623788,1070247;1622971,1089978;1622599,1108625;1616651,1130906;1616651,1133451;1623788,1108625;1624978,1070246;1627751,1062932;1601782,1029695;1597885,1040911;1596430,1057213;1594553,1049597;1593867,1050672;1595835,1058661;1594646,1070247;1597025,1079660;1598868,1079535;1597619,1074591;1598809,1063005;1601782,1029695;1651742,1010145;1652932,1010868;1652337,1041281;1652932,1062281;1651147,1100659;1649363,1122382;1644010,1154244;1642226,1181036;1633304,1230276;1624978,1272999;1610109,1280965;1611299,1276620;1613678,1246207;1622599,1214346;1629736,1209277;1629736,1209277;1637468,1154244;1641631,1128175;1645200,1101383;1648174,1076039;1649363,1052143;1649958,1031868;1651147,1021006;1651742,1010145;83766,674395;84062,674576;84090,674475;119649,570605;106565,600294;95859,611156;95834,611849;94798,639570;94828,639504;95859,611880;106565,601017;119649,571329;120095,571691;120318,571148;126786,507606;118459,514848;105970,546709;108827,549492;108920,549003;106565,546709;119054,514848;126427,508436;172582,466332;171831,467064;168642,481991;166635,489504;111917,611156;104185,640844;97048,671257;81584,734980;71474,778427;66716,811012;64337,827667;62552,844322;57200,889217;55415,916734;58389,945698;59783,929916;59579,924699;61958,894286;67310,849390;71556,843188;77720,792958;77421,784220;83297,763711;86793,746493;85748,749462;82179,748014;73258,779151;73853,796530;69689,829839;69095,835632;63147,844322;64931,827667;67310,811012;72068,778427;82179,734980;97643,671257;104780,640844;112512,611156;167229,489504;172582,466332;183289,393920;183288,393920;186262,396817;186262,396816;290459,290826;290345,290937;289998,291415;285140,297612;283912,299787;283110,300891;279639,307026;243359,359163;233248,373645;223137,388851;178428,449015;223731,388127;233842,372921;243953,358438;280233,306302;283912,299787;289998,291415;305557,240893;300424,243070;296606,244796;295697,246199;289155,253441;272502,266475;261201,281682;250496,296888;243359,304853;243116,304484;236370,314358;224921,331646;206484,356266;209457,360610;209514,360549;207078,356990;225515,332370;243953,304853;251090,296888;261796,281682;273096,266476;289749,253441;296292,246200;303429,242942;305682,242090;1167015,110066;1197348,126720;1210432,139754;1181289,122376;1167015,110066;1068286,57205;1092076,63722;1125382,83997;1068286,57205;710243,52408;697753,54308;670988,58653;644819,65894;633519,70239;620434,74584;591802,81432;586533,83998;550253,99204;514568,116583;489588,130341;472935,138306;431896,161478;412270,176685;393237,191891;362905,219407;334356,246924;307034,275943;309376,279510;315175,274667;320111,270188;337925,251269;366473,223752;396805,196236;415838,181029;435465,165823;476503,142651;492561,132513;517541,118755;553227,101376;589506,86170;604747,82525;612108,79462;712312,53143;922942,36839;935655,38378;952903,45619;939818,43447;912460,36930;922942,36839;992157,31137;1016542,33309;1046279,47791;1009405,39826;992157,31137;793211,30956;724516,35481;676936,43446;654335,50688;634708,59377;607349,63722;503861,112238;466392,132513;455091,137582;444981,144099;425949,156409;396211,175236;373610,196959;308187,259234;294515,273708;281139,288578;281423,288923;178530,435918;157713,470676;148197,491676;138681,511227;120838,551777;101430,589014;101212,590156;94669,611880;89911,622017;88721,623465;83443,644827;82179,657499;80990,675602;72663,705291;64931,734980;56605,778427;51847,818254;48873,858080;53036,830563;53422,828292;54226,817529;58984,777703;60473,778308;60603,777635;58984,776978;67311,733531;75042,703842;83331,674290;82774,674154;83964,656051;90506,622017;95264,611880;95424,611350;101807,590156;121433,552502;139276,511951;148792,492400;158308,471401;179125,436643;282018,289647;309376,259234;374800,196960;397400,175237;427138,156410;446170,144099;456282,137582;467582,132513;505052,112238;608539,63722;635898,59378;655525,50688;678125,43447;725706,35481;794401,31227;849615,33483;876774,0;904727,2172;933276,5793;952308,11586;964798,18827;980262,15206;1003457,21724;1017731,26792;1017137,27516;1016542,32585;992157,30413;983830,27516;975504,25344;959445,20999;943387,16654;926734,13758;908297,13758;893427,13758;870232,13758;869143,13334;858931,19551;862500,26792;898185,35481;882305,35819;882573,35844;899375,35481;913649,37654;941008,44171;954092,46344;976099,52137;998700,57929;1020705,64446;1042712,72412;1053417,76032;1064123,80377;1064261,80530;1071938,82142;1090542,90559;1093141,95353;1093861,95584;1110514,103549;1124788,110790;1139062,118755;1149768,125997;1156905,130341;1164636,135410;1190806,153513;1224112,179581;1241360,194064;1241860,194498;1250674,201017;1586319,969594;1586068,975654;1592861,976835;1599403,982628;1602377,1002179;1613677,1025351;1618436,1025877;1618436,1020282;1623271,1003930;1623193,1000731;1627951,981180;1634494,981180;1644604,973215;1645794,1005076;1642821,1020282;1639252,1034765;1637467,1058661;1636873,1070970;1635683,1083281;1633148,1085340;1633304,1086177;1635734,1084205;1636873,1072419;1637467,1060109;1639252,1036213;1642821,1021730;1645794,1006524;1650552,1010869;1649958,1021730;1648768,1032593;1648173,1052868;1646984,1076763;1644010,1102108;1640442,1128900;1636278,1154968;1628546,1210001;1621409,1215070;1612488,1246932;1610109,1277345;1608919,1281689;1598809,1314999;1595834,1317895;1583345,1353377;1596430,1317895;1599403,1314999;1580371,1380893;1570260,1387411;1568163,1392517;1568476,1393203;1570855,1387410;1580966,1380893;1573829,1405513;1560744,1434478;1554202,1448960;1547065,1463443;1541712,1474304;1533980,1495304;1525654,1515579;1512569,1537303;1499485,1557578;1500030,1556211;1485210,1580750;1453093,1623473;1446770,1635317;1453093,1624197;1485210,1581473;1460825,1626369;1448261,1642391;1438174,1651418;1437629,1652438;1431323,1658344;1431087,1660403;1403133,1695160;1373396,1728470;1372021,1729685;1362095,1745124;1338305,1766848;1316070,1787151;1315990,1787269;1338305,1767572;1362095,1745849;1342468,1769744;1326484,1782416;1315427,1788102;1315109,1788572;1303214,1797985;1298732,1800514;1287454,1811653;1276451,1821157;1259797,1834191;1254445,1834916;1248495,1838135;1247571,1838990;1255039,1835639;1260392,1834916;1238981,1854466;1225301,1863157;1211622,1871121;1201960,1872886;1200322,1874018;1155120,1897913;1152815,1898551;1139062,1909499;1146794,1912396;1118245,1927603;1120624,1917465;1111108,1921810;1102187,1925430;1083749,1932671;1081286,1929071;1072449,1931223;1061743,1934119;1039737,1940637;1039012,1941047;1059959,1934843;1070665,1931947;1079586,1929775;1083154,1933395;1101592,1926154;1110513,1922534;1120029,1918189;1117650,1928326;1092670,1942809;1091446,1942391;1074233,1950774;1059959,1955843;1038548,1962360;1029701,1961455;1011197,1965838;1010594,1967429;961230,1979015;949929,1975394;940413,1975394;923760,1981911;908891,1983359;894022,1984083;892406,1983241;878856,1986165;862500,1982635;863095,1981911;866069,1976842;852389,1974670;858931,1970325;878559,1969601;897591,1968877;924949,1969601;943981,1967429;979667,1958015;1003457,1951498;1021300,1950774;1022541,1950072;1005242,1950774;981451,1957291;945766,1966705;926734,1968877;899375,1968153;880343,1968877;860715,1969602;861310,1966705;865473,1959464;1048658,1922534;1172963,1865329;1205674,1844329;1224112,1832743;1243144,1820433;1278830,1794365;1307378,1767572;1360906,1716884;1375775,1702402;1390049,1687195;1411460,1663299;1420382,1645197;1433196,1630894;1433300,1629996;1420977,1643748;1412055,1661851;1390644,1685747;1376370,1700953;1361501,1715436;1307973,1766124;1279425,1792917;1243739,1818985;1224707,1831295;1206269,1842880;1173558,1863880;1049254,1921085;866069,1958016;852389,1958016;850605,1952223;836331,1951498;823246,1958016;785182,1958739;757228,1957291;743549,1955843;729870,1952946;738110,1942245;736412,1942809;705710,1935887;704295,1936292;645414,1923258;622218,1917465;601997,1913120;577612,1899362;547279,1885604;515757,1870397;521110,1865329;543116,1870397;552632,1880535;585343,1892121;650172,1912396;666230,1916017;683479,1919637;702511,1924706;723484,1930228;725111,1929775;744738,1933396;745333,1931947;773881,1933396;778639,1934119;822651,1934119;854768,1935568;892832,1931947;897590,1931947;899375,1937740;936844,1931947;961824,1924706;976098,1921810;985020,1920362;1004646,1914569;1020705,1910224;1036763,1905155;1066219,1898948;1070070,1897190;1039143,1903706;1023084,1908776;1007026,1913120;987399,1918913;978478,1920362;964204,1923258;925544,1927603;899375,1930499;894617,1930499;856552,1934119;824436,1932671;780424,1932671;775666,1931947;757228,1922534;747117,1930499;747092,1930562;755444,1923982;773882,1933395;745333,1931947;745558,1931770;726895,1928326;704890,1922534;685858,1917465;668609,1913844;652551,1910224;587722,1889949;555011,1878363;545495,1868225;523489,1863156;490777,1842880;481261,1843605;447360,1822605;441412,1809571;442602,1808847;463419,1822605;484235,1836364;490182,1832019;465798,1812468;445576,1801606;417622,1782055;393832,1763227;356362,1743677;342088,1729194;345062,1727746;359336,1732815;329598,1695160;312945,1678506;297481,1661851;277855,1642300;249306,1603921;247348,1596468;241574,1589439;221948,1563371;219568,1550337;211836,1537303;210915,1535544;201725,1527889;183882,1496752;173772,1467787;172582,1467787;158903,1435926;145819,1404065;132139,1367135;119649,1329481;132139,1354825;144629,1386686;148792,1404065;150513,1407137;148395,1393730;142872,1381526;133882,1356913;123217,1335273;110133,1291826;98923,1247288;95242,1234305;79209,1156391;72119,1099829;72068,1101383;72663,1112969;75637,1139762;79205,1167279;73258,1143382;69095,1112969;64337,1112969;61363,1085453;57200,1068074;53631,1051420;43520,1038386;40546,1038386;37572,1020282;36383,997110;38762,964525;39951,952940;41977,944993;40992,926871;42330,900079;44709,894648;44709,891389;39951,902251;35788,895010;28056,881976;26644,871657;26272,872562;23893,901527;22109,930492;20325,952940;20325,999282;20919,1023179;22109,1047074;16756,1069522;15567,1069522;11998,1026075;11998,981180;14972,946422;20322,952936;15567,945698;14377,919630;15567,879803;16161,868942;17946,850839;25083,818254;28639,796607;27462,791461;23298,820426;16161,853011;14377,871114;13782,881976;12593,921802;13782,947870;10809,982628;10809,1027523;14377,1070970;15567,1070970;23298,1112246;27462,1146279;36383,1181036;50434,1255779;51660,1270103;54226,1270103;67311,1308481;72069,1328033;63147,1311378;53631,1285309;53037,1292551;47862,1273022;44115,1273724;39951,1257069;25677,1217242;16756,1181761;16161,1152072;11998,1117314;9024,1082556;2482,1057213;6645,922527;10809,887769;7240,868942;14377,816805;16161,804495;20919,762496;33409,732083;30435,773358;33408,766284;35193,749372;35788,730635;41141,706739;49468,670533;59579,633603;60336,632565;64932,603190;71474,582190;79206,564811;94670,528606;107159,496021;125002,454022;138087,435918;148792,410575;157714,394644;167230,388851;169609,384506;179125,361335;197562,335266;198064,346162;196719,350742;215999,326577;225515,311371;238006,296888;239082,298344;238601,297612;254064,278785;269528,261406;286181,239683;309376,218683;334356,196236;349292,183550;359336,172339;377179,159305;396211,146996;398730,145418;405207,137673;415838,128169;427510,120927;435768,118613;437249,117306;599023,37653;605025,36065;621623,28964;633073,26158;639043,26096;641251,25344;776855,3620;815365,3439;856552,4344;857319,5044;877369,2172;895806,5792;914244,10137;923756,12770;913649,9413;895211,5068;876774,1448;87677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1" style="position:absolute;left:8137;top:8760;width:12624;height:15179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686336,1509653;680437,1513524;680790,1513708;735392,1470359;716317,1475893;687703,1480320;686341,1475893;706325,1473679;735392,1470359;785011,1464566;783846,1464967;784443,1464825;429049,1456247;449260,1462612;457890,1463165;481961,1477553;492861,1480320;493543,1480597;496041,1477553;505578,1480874;515116,1483640;533909,1488966;534191,1488621;555992,1493048;566438,1495262;576884,1496369;598230,1497475;627298,1496922;628559,1496922;631385,1494985;637744,1492495;644216,1492356;648644,1493048;649836,1496922;659998,1496922;656819,1502456;655003,1505223;649098,1508543;638198,1508543;624119,1507437;593688,1506330;570980,1504116;550996,1500796;531012,1496922;500582,1491388;476965,1481981;477238,1481739;463340,1476447;451077,1469806;436997,1464272;422464,1458184;429049,1456247;696402,1444383;689462,1445673;641472,1448626;657273,1450990;661361,1449883;689520,1446010;694154,1444912;739519,1436365;715950,1440748;724038,1441029;735676,1438401;825556,1435085;751633,1459072;789042,1448915;351612,1423874;403842,1450990;422464,1458184;436543,1464271;450623,1469805;462885,1476446;460160,1479213;452893,1477553;427006,1465932;414289,1459844;401572,1453204;384767,1446010;370233,1438262;358879,1431068;351612,1423874;372959,1410040;397938,1425535;394759,1427748;365692,1410593;372959,1410040;280760,1372409;311644,1393438;318003,1402292;303469,1392884;292569,1384584;280760,1372409;334917,1358209;334921,1358367;336455,1360629;336624,1359681;998194,1321883;996544,1322050;969294,1345846;942497,1363555;923421,1377389;912975,1382923;902075,1388457;888904,1396758;878912,1403952;864378,1411147;849391,1417787;845303,1422767;838944,1425535;823048,1428855;802610,1436602;783989,1443796;763551,1450991;738117,1458738;702237,1465932;701329,1467592;684078,1472847;684524,1473126;703682,1467290;704054,1465932;739934,1458738;765368,1450991;785806,1443796;804427,1436602;824865,1428855;840762,1425535;830000,1433402;830315,1433282;841670,1424981;848028,1422214;848452,1422071;851207,1418340;866195,1411700;880729,1404506;890721,1397311;903892,1389011;914792,1383477;922267,1379518;926147,1376283;945222,1362448;972019,1344740;219369,1314230;221093,1316032;221682,1316398;1001242,1299784;1001086,1299915;1001086,1300073;1001808,1300198;1001994,1299915;1011054,1291523;1008372,1293781;1007898,1294381;1009737,1292947;182285,1263649;199438,1288258;185837,1268371;1043211,1263633;1043171,1263651;1042870,1266158;1035603,1276119;1026974,1287740;1027494,1287594;1035603,1276672;1042870,1266711;1043211,1263633;226677,1251172;227576,1252506;227621,1252323;159495,1238488;171304,1247896;171884,1248728;177265,1250179;189470,1263944;206275,1280546;213542,1292720;217629,1298808;234888,1316516;229893,1321497;213820,1299736;213088,1299915;228298,1320507;229893,1321497;234889,1316516;278035,1358020;269406,1361341;272585,1364108;259868,1364661;251693,1358020;243972,1350827;224897,1331458;207184,1312089;190833,1292720;183112,1283313;175846,1273352;178571,1268925;187654,1278886;197646,1288293;209909,1304342;210951,1305431;197646,1288293;188108,1278886;179025,1268925;169033,1253983;159495,1238488;1160048,1150499;1159818,1150619;1154857,1165126;1155280,1081170;1143244,1102354;1137339,1115635;1131435,1127810;1117355,1150499;1105093,1173188;1094193,1191450;1093284,1192127;1092540,1193470;1093738,1192557;1104638,1174295;1116901,1151606;1130981,1128917;1136885,1116743;1142789,1103461;1155052,1081879;1202287,1073578;1196382,1095160;1185936,1118402;1175490,1142199;1165953,1157140;1172311,1141645;1177761,1126150;1181849,1117849;1187299,1106782;1192295,1095714;1202287,1073578;1172889,1026142;1161865,1049782;1161662,1050350;1172765,1026540;1178935,972598;1165685,1016708;1137813,1086127;1133732,1093988;1133706,1094053;1124168,1113975;1114630,1135558;1103730,1152160;1094647,1170975;1041054,1244576;1023340,1262838;1021641,1264412;1020908,1265316;1013501,1272673;1007444,1281099;985189,1301575;981702,1304259;972231,1313667;970863,1314750;968839,1317070;951126,1331458;933413,1344740;931386,1345992;919393,1355483;915675,1357768;912067,1360788;899804,1369089;888346,1374564;862810,1390258;802898,1417485;761149,1430564;794889,1422767;801248,1421107;821686,1412253;834403,1407272;854841,1394544;878004,1384583;892844,1377492;899350,1372962;905254,1370749;913429,1365215;915578,1363396;921151,1356914;933413,1348060;947364,1339727;952489,1335885;970202,1321497;977923,1312642;986552,1306002;1008807,1285527;1024703,1267264;1042416,1249003;1096009,1175401;1103384,1160124;1103730,1158800;1115539,1136664;1119172,1130023;1124003,1121859;1125531,1118402;1135068,1098480;1153690,1051442;1171857,1001084;1177193,980608;1228629,923609;1227266,924716;1227266,924716;1232919,890812;1232756,891791;1234079,893726;1238167,899260;1240892,897046;1240960,896621;1239075,898153;1234533,893172;1228870,827948;1228553,827970;1227979,828009;1228175,830639;1227721,844474;1225904,852775;1215004,873804;1212279,892066;1209554,898153;1205012,924716;1200016,945745;1194566,966220;1191387,982268;1187753,998870;1190651,993379;1193203,981715;1195474,965113;1200924,944638;1205920,923609;1210462,897046;1213187,890959;1215912,872697;1226812,851668;1219546,894279;1214095,929696;1201832,975074;1199407,979672;1198370,986557;1195020,998317;1182303,1032074;1176398,1049782;1172765,1059190;1168223,1069151;1155961,1095714;1142789,1121723;1125985,1156587;1107363,1190897;1095101,1210265;1081930,1229081;1077388,1236828;1072392,1244576;1064671,1252323;1052043,1269359;1052408,1271138;1039237,1287740;1025157,1299915;1013803,1310982;1003047,1320560;1004719,1320390;1016528,1309876;1027883,1298808;1041962,1286633;1055133,1270032;1054679,1267818;1067396,1250663;1075117,1242916;1080113,1235168;1084655,1227421;1097826,1208605;1110089,1189237;1128710,1154926;1145514,1120063;1158686,1094053;1170948,1067491;1175490,1057530;1179124,1048122;1185028,1030414;1197745,996657;1202741,973968;1215004,928590;1220454,893173;1227721,850561;1229359,843076;1228175,842814;1228629,828979;1238621,816251;1233332,843101;1233333,843101;1238621,816252;1242708,810717;1239983,817912;1239359,832991;1239075,847241;1234533,864269;1234533,866214;1239983,847241;1240892,817911;1243009,812321;1223179,786921;1220203,795492;1219091,807951;1217658,802131;1217134,802952;1218637,809057;1217729,817912;1219546,825105;1220954,825010;1220000,821231;1220908,812377;1223179,786921;1261330,771980;1262238,772533;1261784,795775;1262238,811824;1260875,841153;1259513,857755;1255425,882104;1254063,902580;1247250,940211;1240892,972860;1229537,978948;1230446,975628;1232263,952385;1239075,928036;1244525,924163;1244525,924162;1250430,882104;1253609,862182;1256334,841707;1258605,822338;1259513,804077;1259967,788582;1260875,780280;1261330,771980;63967,515391;64193,515529;64214,515452;91369,436072;81377,458761;73201,467062;73182,467592;72391,488777;72414,488726;73201,467615;81377,459314;91369,436625;91709,436902;91879,436487;96818,387927;90460,393461;80922,417810;83104,419937;83175,419563;81377,417810;90914,393461;96545,388561;131790,356384;131217,356943;128781,368351;127248,374092;85464,467062;79560,489751;74109,512993;62301,561691;54580,594895;50947,619798;49130,632525;47767,645254;43680,679564;42317,700593;44588,722728;45652,710667;45496,706680;47313,683437;51400,649127;54642,644387;59350,606000;59122,599322;63609,583649;66278,570490;65480,572759;62755,571652;55942,595448;56397,608730;53217,634186;52763,638613;48221,645254;49584,632525;51400,619798;55034,594895;62755,561691;74564,512993;80014,489751;85918,467062;127702,374092;131790,356384;139966,301045;139965,301045;142236,303258;142236,303258;221805,222257;221718,222342;221453,222707;217743,227443;216806,229106;216193,229949;213542,234638;185838,274482;178116,285550;170395,297171;136254,343149;170849,296617;178570,284996;186291,273928;213996,234084;216806,229106;221453,222707;233334,184097;229414,185761;226499,187080;225805,188152;220809,193686;208092,203647;199463,215269;191288,226890;185838,232977;185653,232695;180501,240241;171758,253453;157679,272268;159949,275588;159993,275542;158132,272821;172212,254006;186291,232977;191742,226890;199917,215269;208546,203648;221263,193687;226259,188153;231709,185663;233430,185012;891175,84115;914338,96843;924330,106804;902075,93523;891175,84115;815782,43718;833949,48698;859383,64193;815782,43718;542367,40052;532829,41504;512391,44824;492407,50358;483778,53679;473786,56999;451922,62232;447898,64193;420193,75814;392942,89096;373867,99610;361150,105697;329812,123406;314824,135027;300290,146648;277127,167677;255326,188706;234462,210883;236251,213609;240679,209908;244449,206485;258052,192026;279852,170997;303015,149969;317549,138347;332537,126726;363875,109018;376138,101270;395213,90756;422464,77474;450168,65853;461806,63068;467428,60727;543947,40613;704792,28154;714500,29329;727671,34863;717679,33203;696787,28223;704792,28154;757647,23796;776268,25455;798977,36523;770818,30436;757647,23796;605725,23657;553267,27116;516933,33203;499674,38737;484686,45377;463794,48698;384767,85775;356154,101270;347524,105144;339803,110124;325270,119532;302561,133920;285302,150522;235343,198113;224902,209175;214688,220539;214904,220803;136332,333141;120435,359703;113169,375752;105902,390693;92276,421683;77455,450141;77289,451013;72293,467615;68659,475362;67751,476469;63720,492794;62755,502479;61847,516313;55488,539003;49584,561691;43225,594895;39592,625332;37321,655768;40500,634739;40795,633004;41409,624778;45042,594342;46180,594804;46278,594290;45042,593788;51401,560585;57305,537895;63634,515311;63210,515207;64118,501372;69114,475362;72747,467615;72869,467211;77743,451013;92731,422237;106356,391247;113623,376306;120890,360257;136786,333694;215359,221356;236251,198114;286211,150522;303469,133921;326178,119532;340712,110124;348433,105144;357062,101270;385676,85775;464703,48698;485595,45378;500582,38737;517841,33203;554175,27116;606633,23865;648797,25588;669536,0;690882,1660;712683,4427;727217,8854;736755,14388;748563,11621;766276,16602;777176,20475;776722,21029;776268,24902;757647,23242;751288,21029;744930,19368;732667,16048;720404,12728;707687,10514;693608,10514;682253,10514;664541,10514;663709,10191;655911,14941;658636,20475;685887,27116;673760,27374;673965,27393;686795,27116;697695,28776;718588,33757;728579,35417;745384,39844;762643,44271;779447,49251;796252,55339;804427,58106;812603,61426;812708,61543;818570,62775;832778,69208;834762,72872;835311,73048;848028,79135;858929,84669;869829,90756;878004,96290;883454,99610;889358,103484;909342,117319;934776,137241;947947,148309;948329,148640;955060,153623;1211370,740990;1211179,745621;1216366,746524;1221362,750951;1223633,765892;1232262,783601;1235896,784003;1235896,779727;1239588,767231;1239529,764786;1243162,749844;1248159,749844;1255879,743757;1256788,768106;1254517,779727;1251792,790795;1250429,809057;1249975,818465;1249067,827873;1247130,829446;1247250,830086;1249105,828579;1249975,819571;1250429,810164;1251792,791902;1254517,780834;1256788,769213;1260421,772534;1259967,780834;1259059,789135;1258604,804630;1257696,822892;1255425,842261;1252700,862736;1249521,882658;1243617,924716;1238167,928590;1231354,952939;1229537,976181;1228629,979502;1220908,1004958;1218637,1007171;1209099,1034287;1219091,1007171;1221362,1004958;1206828,1055316;1199107,1060297;1197506,1064199;1197745,1064723;1199562,1060296;1207283,1055316;1201832,1074131;1191840,1096267;1186845,1107335;1181395,1118402;1177307,1126703;1171403,1142752;1165044,1158247;1155052,1174848;1145060,1190343;1145477,1189299;1134160,1208052;1109634,1240702;1104806,1249754;1109634,1241255;1134160,1208605;1115539,1242915;1105944,1255159;1098242,1262058;1097826,1262838;1093010,1267351;1092830,1268925;1071483,1295488;1048774,1320944;1047724,1321872;1040145,1333671;1021978,1350273;1004999,1365789;1004938,1365879;1021978,1350827;1040145,1334225;1025157,1352487;1012951,1362171;1004508,1366516;1004265,1366875;995181,1374069;991759,1376002;983146,1384515;974744,1391778;962027,1401739;957939,1402292;953396,1404753;952690,1405406;958393,1402845;962481,1402292;946131,1417234;935684,1423875;925239,1429962;917860,1431310;916609,1432175;882091,1450437;880331,1450924;869829,1459291;875733,1461505;853932,1473126;855749,1465379;848482,1468699;841670,1471466;827590,1477000;825709,1474249;818961,1475893;810785,1478107;793981,1483087;793427,1483401;809423,1478660;817598,1476446;824411,1474786;827136,1477553;841215,1472019;848028,1469252;855295,1465932;853478,1473679;834403,1484747;833467,1484428;820323,1490834;809423,1494708;793073,1499688;786317,1498997;772187,1502347;771726,1503562;734030,1512417;725400,1509649;718133,1509649;705416,1514630;694062,1515737;682707,1516290;681474,1515646;671126,1517882;658636,1515183;659090,1514630;661361,1510756;650915,1509096;655911,1505776;670899,1505222;685433,1504669;706324,1505222;720858,1503562;748109,1496368;766276,1491388;779901,1490834;780849,1490298;767639,1490835;749472,1495815;722221,1503009;707687,1504669;686795,1504116;672261,1504669;657273,1505223;657728,1503009;660907,1497475;800793,1469252;895717,1425535;920696,1409486;934776,1400632;949310,1391224;976560,1371302;998361,1350827;1039237,1312089;1050591,1301021;1061491,1289401;1077842,1271138;1084655,1257304;1094441,1246374;1094519,1245687;1085109,1256197;1078296,1270032;1061946,1288294;1051045,1299915;1039691,1310982;998815,1349720;977015,1370196;949764,1390118;935230,1399525;921151,1408379;896171,1424428;801248,1468145;661361,1496369;650915,1496369;649553,1491942;638652,1491388;628660,1496369;599593,1496922;578247,1495815;567801,1494708;557355,1492495;563647,1484317;562350,1484747;538906,1479457;537825,1479767;492862,1469806;475148,1465379;459706,1462058;441085,1451544;417922,1441030;393851,1429408;397938,1425535;414743,1429408;422010,1437156;446989,1446010;496495,1461505;508758,1464272;521929,1467039;536463,1470913;552479,1475132;553721,1474786;568709,1477553;569163,1476447;590963,1477553;594597,1478107;628206,1478107;652732,1479213;681799,1476447;685432,1476447;686795,1480874;715408,1476447;734483,1470913;745384,1468699;752197,1467592;767184,1463165;779447,1459845;791710,1455971;814203,1451228;817144,1449884;793527,1454864;781264,1458738;769001,1462058;754013,1466486;747201,1467592;736301,1469806;706779,1473126;686795,1475340;683162,1475340;654094,1478107;629569,1477000;595960,1477000;592326,1476447;578247,1469252;570526,1475340;570506,1475387;576884,1470359;590964,1477553;569163,1476446;569335,1476311;555084,1473679;538279,1469252;523746,1465379;510574,1462612;498312,1459845;448806,1444350;423827,1435496;416560,1427748;399755,1423874;374775,1408379;367509,1408933;341620,1392884;337078,1382923;337987,1382370;353883,1392884;369779,1403399;374321,1400079;355700,1385137;340258,1376836;318911,1361894;300744,1347506;272131,1332565;261231,1321497;263502,1320390;274402,1324264;251693,1295488;238976,1282760;227167,1270032;212180,1255090;190379,1225760;188883,1220064;184475,1214692;169487,1194770;167670,1184809;161766,1174848;161063,1173505;154045,1167654;140419,1143858;132699,1121723;131790,1121723;121344,1097374;111352,1073024;100906,1044802;91369,1016025;100906,1035394;110444,1059743;113623,1073024;114937,1075372;113320,1065127;109102,1055800;102237,1036990;94093,1020452;84101,987249;75541,953211;72730,943289;60487,883745;55073,840519;55034,841707;55488,850561;57759,871037;60484,892066;55942,873804;52763,850561;49130,850561;46859,829533;43680,816251;40955,803523;33233,793562;30963,793562;28692,779727;27783,762019;29600,737117;30508,728262;32055,722189;31303,708340;32325,687864;34142,683714;34142,681224;30508,689525;27329,683991;21425,674030;20346,666144;20062,666836;18246,688971;16883,711107;15521,728262;15521,763679;15975,781941;16883,800203;12796,817358;11887,817358;9162,784154;9162,749844;11433,723281;15519,728259;11887,722728;10979,702806;11887,672370;12341,664069;13704,650234;19154,625332;21870,608789;20971,604856;17791,626991;12341,651894;10979,665729;10525,674030;9616,704466;10525,724388;8254,750951;8254,785261;10979,818465;11887,818465;17791,850008;20971,876017;27783,902580;38513,959700;39450,970647;41409,970647;51401,999977;55034,1014919;48221,1002190;40955,982268;40501,987802;36549,972878;33688,973414;30508,960686;19608,930250;12796,903134;12341,880444;9162,853882;6891,827319;1895,807951;5074,705020;8254,678457;5529,664069;10979,624225;12341,614817;15975,582720;25513,559478;23241,591021;25512,585615;26875,572690;27329,558371;31417,540109;37775,512439;45496,484217;46075,483424;49584,460974;54580,444926;60485,431644;72293,403975;81831,379072;95456,346976;105448,333141;113623,313772;120436,301598;127703,297171;129520,293850;136786,276142;150866,256220;151249,264546;150222,268046;164945,249579;172212,237958;181750,226890;182572,228003;182204,227443;194013,213055;205821,199774;218538,183172;236251,167123;255326,149969;266732,140274;274402,131706;288027,121745;302561,112338;304485,111132;309431,105213;317549,97950;326462,92416;332768,90647;333899,89649;457435,28776;462019,27561;474694,22135;483437,19991;487996,19944;489682,19368;593235,2767;622642,2628;654094,3320;654680,3855;669991,1660;684070,4427;698150,7747;705414,9759;697695,7194;683616,3873;669536,1107;66953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2" style="position:absolute;left:14493;top:3482;width:7690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57;top:19957;width:4499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4392;top:5596;width:2809;height:2772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5;151398,276462;151476,276496;163626,268578;159381,269589;153015,270397;152712,269589;157158,269184;163626,268578;174666,267520;174406,267593;174539,267567;95464,266000;99961,267163;101881,267264;107237,269892;109662,270397;109814,270448;110369,269892;112492,270498;114614,271004;118795,271977;118858,271914;123709,272722;126033,273127;128357,273329;133107,273531;139574,273430;139855,273430;140484,273076;141899,272621;143339,272596;144324,272722;144589,273430;146850,273430;146143,274441;145739,274946;144425,275553;142000,275553;138867,275350;132096,275148;127044,274744;122597,274137;118151,273430;111380,272419;106125,270701;106186,270656;103094,269690;100365,268477;97232,267466;93999,266354;95464,266000;154950,263833;153406,264069;142728,264608;146244,265040;147153,264838;153419,264130;154450,263930;164544,262368;159300,263169;161099,263220;163689,262740;183687,262135;167239,266516;175563,264661;78234,260087;89855,265040;93999,266354;97131,267466;100264,268477;102992,269690;102386,270195;100769,269892;95009,267769;92180,266657;89350,265444;85611,264130;82377,262715;79851,261401;78234,260087;82984,257560;88542,260390;87834,260794;81367,257661;82984,257560;62469,250686;69341,254527;70756,256145;67522,254426;65097,252910;62469,250686;74519,248092;74520,248121;74862,248534;74899,248361;222099,241457;221732,241488;215669,245834;209706,249069;205462,251596;203138,252607;200713,253618;197782,255134;195559,256448;192325,257762;188990,258975;188081,259885;186666,260390;183129,260997;178582,262412;174438,263726;169891,265040;164232,266455;156248,267769;156046,268072;152208,269032;152307,269083;156570,268017;156653,267769;164636,266455;170295,265040;174843,263726;178986,262412;183533,260997;187070,260390;184676,261827;184746,261805;187272,260289;188687,259784;188781,259758;189394,259076;192729,257863;195963,256549;198186,255235;201117,253719;203542,252708;205205,251985;206069,251394;210313,248867;216275,245632;48810,240059;49193,240388;49324,240455;222777,237420;222743,237444;222743,237473;222903,237496;222945,237444;224960,235911;224364,236324;224258,236433;224667,236171;40559,230820;44375,235315;41349,231682;232115,230817;232106,230820;232040,231278;230423,233098;228503,235220;228618,235194;230423,233199;232040,231379;232115,230817;50436,228541;50636,228785;50646,228751;35488,226224;38115,227942;38244,228094;39442,228359;42157,230874;45896,233906;47513,236130;48423,237242;52263,240477;51151,241386;47575,237412;47412,237444;50797,241206;51151,241386;52263,240477;61863,248058;59943,248664;60650,249170;57821,249271;56002,248058;54284,246744;50040,243206;46099,239668;42461,236130;40743,234412;39126,232592;39732,231784;41753,233603;43976,235321;46705,238253;46937,238452;43976,235321;41854,233603;39833,231784;37610,229054;35488,226224;258112,210152;258061,210174;256957,212823;257051,197488;254373,201358;253059,203783;251745,206007;248613,210152;245884,214296;243459,217632;243257,217756;243091,218001;243358,217834;245783,214498;248512,210354;251644,206210;252958,203986;254272,201560;257000,197617;267510,196101;266196,200043;263872,204289;261548,208636;259426,211365;260840,208534;262053,205704;262962,204188;264175,202166;265287,200145;267510,196101;260969,187436;258516,191755;258471,191858;260941,187509;262314,177656;259366,185713;253164,198393;252256,199829;252251,199841;250128,203480;248006,207423;245581,210455;243560,213892;231635,227336;227694,230672;227316,230959;227153,231124;225505,232468;224157,234007;219206,237748;218430,238238;216322,239956;216018,240154;215568,240578;211627,243206;207685,245632;207234,245861;204566,247594;203739,248012;202936,248563;200207,250080;197658,251080;191976,253947;178646,258920;169356,261309;176864,259885;178278,259581;182826,257964;185655,257054;190203,254729;195357,252910;198659,251615;200106,250787;201420,250383;203239,249372;203717,249040;204957,247856;207685,246239;210789,244716;211930,244015;215871,241386;217589,239769;219509,238556;224460,234816;227997,231480;231939,228145;243863,214700;245504,211910;245581,211668;248208,207625;249017,206412;250092,204920;250432,204289;252554,200650;256697,192058;260739,182859;261927,179119;273371,168708;273068,168910;273068,168910;274326,162717;274289,162896;274584,163249;275493,164260;276100,163856;276115,163778;275695,164058;274685,163148;273425,151234;273354,151238;273226,151245;273270,151726;273169,154253;272765,155769;270340,159610;269733,162946;269127,164058;268116,168910;267005,172751;265792,176491;265085,179423;264276,182455;264921,181452;265489,179321;265994,176289;267207,172549;268318,168708;269329,163856;269935,162744;270542,159408;272967,155567;271350,163350;270137,169820;267409,178108;266869,178948;266638,180206;265893,182354;263064,188520;261750,191755;260941,193473;259931,195293;257202,200145;254272,204895;250533,211264;246389,217531;243661,221069;240730,224506;239720,225921;238608,227336;236890,228751;234081,231863;234162,232188;231231,235220;228098,237444;225572,239466;223179,241215;223551,241184;226178,239264;228705,237242;231838,235018;234768,231986;234667,231581;237497,228448;239215,227033;240326,225618;241337,224202;244267,220766;246996,217228;251139,210960;254878,204592;257809,199841;260537,194989;261548,193170;262356,191451;263670,188217;266499,182051;267611,177906;270340,169618;271552,163148;273169,155365;273534,153998;273270,153950;273371,151423;275594,149098;274418,154002;274418,154002;275594,149098;276504,148087;275897,149401;275759,152155;275695,154758;274685,157869;274685,158224;275897,154758;276100,149401;276571,148380;272158,143740;271496,145306;271249,147581;270930,146518;270814,146668;271148,147784;270946,149401;271350,150715;271663,150698;271451,150007;271653,148390;272158,143740;280647,141011;280849,141112;280748,145357;280849,148289;280546,153646;280243,156679;279333,161126;279030,164867;277514,171740;276100,177704;273573,178816;273775,178210;274180,173964;275695,169516;276908,168809;276908,168809;278222,161126;278929,157487;279535,153747;280041,150209;280243,146874;280344,144043;280546,142527;280647,141011;14233,94142;14283,94167;14288,94153;20330,79654;18106,83798;16287,85314;16283,85411;16107,89281;16112,89271;16287,85415;18106,83899;20330,79755;20405,79805;20443,79729;21542,70859;20127,71870;18005,76318;18491,76706;18507,76638;18106,76318;20228,71870;21481,70975;29323,65098;29196,65200;28654,67283;28313,68332;19016,85314;17702,89459;16489,93704;13862,102599;12144,108664;11336,113213;10931,115538;10628,117863;9719,124130;9416,127971;9921,132015;10158,129811;10123,129083;10527,124838;11437,118570;12158,117705;13205,110693;13155,109473;14153,106610;14747,104206;14569,104621;13963,104419;12447,108765;12548,111191;11841,115841;11740,116650;10729,117863;11032,115538;11437,113213;12245,108664;13963,102599;16591,93704;17803,89459;19117,85314;28414,68332;29323,65098;31143,54989;31142,54989;31648,55394;31648,55393;49352,40598;49332,40613;49273,40680;48448,41545;48239,41849;48103,42003;47513,42859;41349,50137;39631,52159;37913,54282;30317,62680;38014,54181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9;49231,35379;50343,34368;51556,33913;51938,33795;198287,15365;203441,17689;205664,19509;200713,17083;198287,15365;181512,7986;185554,8895;191213,11726;181512,7986;120677,7316;118555,7581;114007,8188;109561,9199;107641,9805;105418,10412;100553,11367;99658,11726;93493,13848;87430,16274;83186,18195;80356,19307;73383,22541;70049,24664;66815,26787;61661,30628;56810,34469;52168,38520;52566,39018;53551,38342;54390,37717;57417,35076;62267,31235;67421,27393;70655,25271;73990,23148;80962,19913;83691,18498;87935,16578;93999,14152;100163,12029;102752,11520;104003,11093;121029,7418;156817,5143;158977,5357;161908,6368;159684,6065;155036,5155;156817,5143;168577,4347;172720,4650;177773,6671;171508,5560;168577,4347;134774,4321;123102,4953;115018,6065;111178,7076;107843,8289;103195,8895;85611,15668;79245,18498;77324,19206;75607,20115;72373,21834;67320,24462;63480,27495;52364,36188;50041,38208;47768,40284;47816,40332;30334,60852;26797,65704;25180,68635;23563,71365;20532,77025;17234,82223;17197,82383;16085,85415;15277,86830;15075,87033;14178,90015;13963,91783;13761,94311;12346,98455;11032,102599;9618,108664;8809,114224;8304,119783;9011,115942;9077,115625;9213,114123;10022,108563;10275,108648;10297,108554;10022,108462;11437,102397;12750,98253;14159,94127;14064,94108;14266,91581;15378,86830;16186,85415;16213,85341;17298,82383;20633,77126;23664,71466;25281,68737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70;272260,139899;274179,143134;274988,143207;274988,142426;275810,140143;275796,139697;276605,136968;277716,136968;279434,135856;279636,140303;279131,142426;278525,144448;278222,147784;278121,149502;277919,151220;277488,151508;277514,151625;277927,151349;278121,149704;278222,147986;278525,144650;279131,142628;279636,140506;280445,141112;280344,142628;280142,144145;280041,146975;279839,150311;279333,153849;278727,157589;278020,161228;276706,168910;275493,169618;273977,174065;273573,178311;273371,178917;271653,183567;271148,183971;269026,188924;271249,183971;271754,183567;268520,192765;266803,193675;266446,194388;266499,194484;266904,193675;268622,192765;267409,196202;265186,200246;264074,202267;262861,204289;261952,205805;260638,208737;259223,211567;257000,214599;254777,217430;254870,217239;252352,220664;246895,226628;245820,228282;246895,226729;252352,220765;248208,227033;246074,229269;244360,230529;244267,230672;243196,231496;243156,231784;238406,236636;233353,241285;233120,241455;231433,243610;227391,246643;223613,249477;223600,249493;227391,246744;231433,243711;228098,247047;225383,248816;223504,249610;223450,249675;221429,250989;220667,251342;218751,252897;216881,254224;214052,256044;213142,256145;212132,256594;211974,256713;213243,256246;214153,256145;210515,258874;208191,260087;205866,261199;204225,261445;203946,261603;196266,264939;195875,265028;193538,266556;194851,266961;190001,269083;190405,267668;188788,268275;187272,268780;184140,269791;183721,269288;182220,269589;180401,269993;176662,270903;176538,270960;180097,270094;181916,269690;183432,269387;184038,269892;187171,268881;188687,268376;190304,267769;189900,269184;185655,271206;185447,271148;182523,272318;180097,273026;176459,273935;174956,273809;171812,274421;171710,274643;163322,276260;161402,275755;159785,275755;156956,276664;154429,276867;151903,276968;151629,276850;149326,277258;146547,276766;146648,276664;147153,275957;144829,275654;145941,275047;149276,274946;152509,274845;157158,274946;160392,274643;166455,273329;170497,272419;173529,272318;173740,272220;170800,272318;166758,273228;160695,274542;157461,274845;152813,274744;149579,274845;146244,274946;146345,274542;147052,273531;178177,268376;199298,260390;204856,257459;207989,255841;211222,254123;217286,250484;222136,246744;231231,239668;233758,237646;236183,235524;239821,232188;241337,229661;243514,227664;243532,227539;241438,229459;239922,231986;236284,235322;233859,237444;231332,239466;222237,246542;217387,250282;211323,253921;208090,255639;204957,257257;199399,260188;178278,268174;147153,273329;144829,273329;144526,272520;142101,272419;139878,273329;133410,273430;128660,273228;126336,273026;124012,272621;125412,271127;125124,271206;119907,270240;119667,270296;109662,268477;105721,267668;102285,267062;98142,265141;92988,263220;87632,261098;88542,260390;92281,261098;93898,262513;99456,264130;110471,266961;113199,267466;116130,267971;119363,268679;122927,269450;123203,269387;126538,269892;126639,269690;131490,269892;132298,269993;139776,269993;145233,270195;151701,269690;152509,269690;152813,270498;159179,269690;163423,268679;165849,268275;167364,268072;170699,267264;173428,266657;176156,265950;181161,265083;181815,264838;176561,265748;173832,266455;171104,267062;167769,267870;166253,268072;163828,268477;157259,269083;152813,269488;152004,269488;145537,269993;140080,269791;132602,269791;131793,269690;128660,268376;126943,269488;126938,269496;128357,268578;131490,269892;126639,269690;126678,269665;123507,269184;119768,268376;116534,267668;113603,267163;110875,266657;99860,263827;94302,262210;92685,260794;88946,260087;83388,257257;81771,257358;76011,254426;75000,252607;75202,252506;78739,254426;82276,256347;83287,255740;79144,253011;75708,251495;70958,248766;66916,246137;60549,243408;58124,241387;58629,241184;61055,241892;56002,236636;53172,234311;50545,231986;47210,229257;42360,223899;42027,222859;41046,221877;37711,218238;37307,216419;35993,214599;35837,214354;34275,213285;31243,208939;29526,204895;29323,204895;26999,200448;24776,196000;22452,190845;20330,185589;22452,189126;24574,193574;25281,196000;25574,196429;25214,194557;24275,192854;22748,189418;20936,186397;18713,180332;16808,174115;16182,172303;13458,161426;12254,153530;12245,153747;12346,155365;12851,159105;13458,162946;12447,159610;11740,155365;10931,155365;10426,151524;9719,149098;9112,146773;7394,144953;6889,144953;6384,142426;6182,139191;6586,134643;6788,133025;7132,131916;6965,129386;7192,125646;7597,124888;7597,124433;6788,125950;6081,124939;4767,123119;4527,121679;4464,121805;4060,125848;3756,129892;3453,133025;3453,139495;3554,142830;3756,146166;2847,149300;2645,149300;2039,143235;2039,136968;2544,132116;3453,133025;2645,132015;2443,128376;2645,122816;2746,121300;3049,118773;4262,114224;4866,111202;4666,110484;3959,114527;2746,119076;2443,121603;2342,123119;2140,128679;2342,132318;1836,137170;1836,143437;2443,149502;2645,149502;3959,155264;4666,160015;6182,164867;8569,175300;8778,177300;9214,177300;11437,182657;12245,185386;10729,183062;9112,179423;9011,180433;8132,177707;7496,177805;6788,175480;4363,169921;2847,164968;2746,160823;2039,155971;1533,151119;422,147581;1129,128780;1836,123928;1230,121300;2443,114022;2746,112303;3554,106440;5677,102195;5171,107957;5676,106969;5980,104608;6081,101993;6990,98657;8405,93603;10123,88448;10252,88303;11033,84202;12144,81271;13458,78845;16085,73791;18207,69242;21239,63379;23462,60852;25281,57314;26797,55090;28414,54282;28818,53675;30435,50440;33568,46801;33653,48322;33425,48962;36700,45588;38317,43466;40439,41444;40622,41647;40541,41545;43168,38917;45795,36491;48625,33458;52566,30527;56810,27393;59348,25623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  <v:rect id="Rectangle 26" o:spid="_x0000_s1035" style="position:absolute;left:-1978;top:104920;width:74448;height:2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" fillcolor="#2c567a [3204]" stroked="f"/>
              <w10:wrap anchorx="page"/>
            </v:group>
          </w:pict>
        </mc:Fallback>
      </mc:AlternateContent>
    </w:r>
    <w:r w:rsidR="00060042" w:rsidRPr="00060042">
      <w:rPr>
        <w:rFonts w:cs="Angsana New"/>
        <w:noProof/>
        <w:cs/>
        <w:lang w:bidi="th-TH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099F3B30"/>
    <w:multiLevelType w:val="hybridMultilevel"/>
    <w:tmpl w:val="A508B2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6A1CF4"/>
    <w:multiLevelType w:val="hybridMultilevel"/>
    <w:tmpl w:val="07EC412E"/>
    <w:lvl w:ilvl="0" w:tplc="E70A1990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1B39EB"/>
    <w:multiLevelType w:val="hybridMultilevel"/>
    <w:tmpl w:val="31423E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A643D5"/>
    <w:multiLevelType w:val="hybridMultilevel"/>
    <w:tmpl w:val="729432B8"/>
    <w:lvl w:ilvl="0" w:tplc="D280FC0E">
      <w:start w:val="2"/>
      <w:numFmt w:val="bullet"/>
      <w:lvlText w:val="-"/>
      <w:lvlJc w:val="left"/>
      <w:pPr>
        <w:ind w:left="720" w:hanging="360"/>
      </w:pPr>
      <w:rPr>
        <w:rFonts w:ascii="TH Sarabun New" w:eastAsiaTheme="minorEastAsia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931070"/>
    <w:multiLevelType w:val="hybridMultilevel"/>
    <w:tmpl w:val="AA42591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205825574">
    <w:abstractNumId w:val="0"/>
  </w:num>
  <w:num w:numId="2" w16cid:durableId="88426575">
    <w:abstractNumId w:val="2"/>
  </w:num>
  <w:num w:numId="3" w16cid:durableId="1952585558">
    <w:abstractNumId w:val="4"/>
  </w:num>
  <w:num w:numId="4" w16cid:durableId="892427497">
    <w:abstractNumId w:val="3"/>
  </w:num>
  <w:num w:numId="5" w16cid:durableId="887035516">
    <w:abstractNumId w:val="1"/>
  </w:num>
  <w:num w:numId="6" w16cid:durableId="1615870797">
    <w:abstractNumId w:val="2"/>
  </w:num>
  <w:num w:numId="7" w16cid:durableId="1261331995">
    <w:abstractNumId w:val="2"/>
  </w:num>
  <w:num w:numId="8" w16cid:durableId="492113003">
    <w:abstractNumId w:val="2"/>
  </w:num>
  <w:num w:numId="9" w16cid:durableId="1656300696">
    <w:abstractNumId w:val="2"/>
  </w:num>
  <w:num w:numId="10" w16cid:durableId="995496414">
    <w:abstractNumId w:val="2"/>
  </w:num>
  <w:num w:numId="11" w16cid:durableId="731083862">
    <w:abstractNumId w:val="2"/>
  </w:num>
  <w:num w:numId="12" w16cid:durableId="671496510">
    <w:abstractNumId w:val="2"/>
  </w:num>
  <w:num w:numId="13" w16cid:durableId="1637223361">
    <w:abstractNumId w:val="5"/>
  </w:num>
  <w:num w:numId="14" w16cid:durableId="512497143">
    <w:abstractNumId w:val="2"/>
  </w:num>
  <w:num w:numId="15" w16cid:durableId="1746419722">
    <w:abstractNumId w:val="2"/>
  </w:num>
  <w:num w:numId="16" w16cid:durableId="308902694">
    <w:abstractNumId w:val="2"/>
  </w:num>
  <w:num w:numId="17" w16cid:durableId="2059426880">
    <w:abstractNumId w:val="2"/>
  </w:num>
  <w:num w:numId="18" w16cid:durableId="347559215">
    <w:abstractNumId w:val="2"/>
  </w:num>
  <w:num w:numId="19" w16cid:durableId="59259535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saveSubset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6EF0"/>
    <w:rsid w:val="00055B72"/>
    <w:rsid w:val="00060042"/>
    <w:rsid w:val="0008685D"/>
    <w:rsid w:val="000D744D"/>
    <w:rsid w:val="00112FD7"/>
    <w:rsid w:val="001253DD"/>
    <w:rsid w:val="00143A78"/>
    <w:rsid w:val="00150ABD"/>
    <w:rsid w:val="001806BB"/>
    <w:rsid w:val="001E504E"/>
    <w:rsid w:val="002042D3"/>
    <w:rsid w:val="00222466"/>
    <w:rsid w:val="00236632"/>
    <w:rsid w:val="00282262"/>
    <w:rsid w:val="0029260E"/>
    <w:rsid w:val="002B4549"/>
    <w:rsid w:val="002C62A9"/>
    <w:rsid w:val="00310F17"/>
    <w:rsid w:val="003326CB"/>
    <w:rsid w:val="00376291"/>
    <w:rsid w:val="003763B9"/>
    <w:rsid w:val="00380FD1"/>
    <w:rsid w:val="00383D02"/>
    <w:rsid w:val="00384CE1"/>
    <w:rsid w:val="0038641B"/>
    <w:rsid w:val="004E158A"/>
    <w:rsid w:val="00505FD3"/>
    <w:rsid w:val="00533018"/>
    <w:rsid w:val="00540331"/>
    <w:rsid w:val="005471D7"/>
    <w:rsid w:val="00565C77"/>
    <w:rsid w:val="0056708E"/>
    <w:rsid w:val="005801E5"/>
    <w:rsid w:val="00590471"/>
    <w:rsid w:val="005D01FA"/>
    <w:rsid w:val="005D45DC"/>
    <w:rsid w:val="006716D8"/>
    <w:rsid w:val="0068701B"/>
    <w:rsid w:val="006920F0"/>
    <w:rsid w:val="006A2CEF"/>
    <w:rsid w:val="006A4A67"/>
    <w:rsid w:val="006A761B"/>
    <w:rsid w:val="006C020C"/>
    <w:rsid w:val="006C38C1"/>
    <w:rsid w:val="006D7465"/>
    <w:rsid w:val="006D79A8"/>
    <w:rsid w:val="00716F48"/>
    <w:rsid w:val="007575B6"/>
    <w:rsid w:val="00772D57"/>
    <w:rsid w:val="007738CE"/>
    <w:rsid w:val="007F5B63"/>
    <w:rsid w:val="00803A0A"/>
    <w:rsid w:val="008070BF"/>
    <w:rsid w:val="00846CB9"/>
    <w:rsid w:val="008A1E6E"/>
    <w:rsid w:val="008B108C"/>
    <w:rsid w:val="008C2CFC"/>
    <w:rsid w:val="008E52F9"/>
    <w:rsid w:val="0091308B"/>
    <w:rsid w:val="00934D75"/>
    <w:rsid w:val="009475DC"/>
    <w:rsid w:val="00954FD0"/>
    <w:rsid w:val="00967B93"/>
    <w:rsid w:val="009A5607"/>
    <w:rsid w:val="009B1174"/>
    <w:rsid w:val="009B37EB"/>
    <w:rsid w:val="009B591F"/>
    <w:rsid w:val="00A31B16"/>
    <w:rsid w:val="00A52CE6"/>
    <w:rsid w:val="00AE68A8"/>
    <w:rsid w:val="00B14513"/>
    <w:rsid w:val="00B32F86"/>
    <w:rsid w:val="00B408A9"/>
    <w:rsid w:val="00B6466C"/>
    <w:rsid w:val="00B7443A"/>
    <w:rsid w:val="00B76CDA"/>
    <w:rsid w:val="00BB1FC5"/>
    <w:rsid w:val="00BD3E43"/>
    <w:rsid w:val="00BF51EA"/>
    <w:rsid w:val="00C14078"/>
    <w:rsid w:val="00C31775"/>
    <w:rsid w:val="00C60628"/>
    <w:rsid w:val="00C83A18"/>
    <w:rsid w:val="00CC1E8B"/>
    <w:rsid w:val="00CD2321"/>
    <w:rsid w:val="00CE1E3D"/>
    <w:rsid w:val="00CE2B92"/>
    <w:rsid w:val="00D034C3"/>
    <w:rsid w:val="00D053FA"/>
    <w:rsid w:val="00D13636"/>
    <w:rsid w:val="00D17580"/>
    <w:rsid w:val="00D22F8B"/>
    <w:rsid w:val="00D26515"/>
    <w:rsid w:val="00DA6EF0"/>
    <w:rsid w:val="00E13F9B"/>
    <w:rsid w:val="00E26AED"/>
    <w:rsid w:val="00E402C1"/>
    <w:rsid w:val="00E51A4D"/>
    <w:rsid w:val="00E63893"/>
    <w:rsid w:val="00E73AB8"/>
    <w:rsid w:val="00E77B5E"/>
    <w:rsid w:val="00E86631"/>
    <w:rsid w:val="00E90A60"/>
    <w:rsid w:val="00EA5445"/>
    <w:rsid w:val="00ED47F7"/>
    <w:rsid w:val="00EE7E09"/>
    <w:rsid w:val="00F0223C"/>
    <w:rsid w:val="00F23037"/>
    <w:rsid w:val="00F3235D"/>
    <w:rsid w:val="00F509FC"/>
    <w:rsid w:val="00F878BD"/>
    <w:rsid w:val="00FB7048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F843C8A"/>
  <w14:defaultImageDpi w14:val="96"/>
  <w15:docId w15:val="{87714B13-7A1C-46E7-A263-6631FD222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E638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1405B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customStyle="1" w:styleId="Heading2Char">
    <w:name w:val="Heading 2 Char"/>
    <w:basedOn w:val="DefaultParagraphFont"/>
    <w:link w:val="Heading2"/>
    <w:uiPriority w:val="9"/>
    <w:semiHidden/>
    <w:rsid w:val="00E63893"/>
    <w:rPr>
      <w:rFonts w:asciiTheme="majorHAnsi" w:eastAsiaTheme="majorEastAsia" w:hAnsiTheme="majorHAnsi" w:cstheme="majorBidi"/>
      <w:color w:val="21405B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86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5-909\AppData\Roaming\Microsoft\Templates\Blue%20spheres%20cover%20letter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984A978-C491-42EC-BEA5-251F038538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letter.dotx</Template>
  <TotalTime>16</TotalTime>
  <Pages>1</Pages>
  <Words>125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Boonsiri Masan</dc:creator>
  <cp:keywords/>
  <dc:description/>
  <cp:lastModifiedBy>Boonsiri Masan</cp:lastModifiedBy>
  <cp:revision>6</cp:revision>
  <dcterms:created xsi:type="dcterms:W3CDTF">2024-09-12T07:11:00Z</dcterms:created>
  <dcterms:modified xsi:type="dcterms:W3CDTF">2025-01-20T15:07:00Z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